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22026109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D331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D331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D331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D331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D331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D331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D331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D331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D331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D331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D331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D331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D331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D331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D3311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D331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D3311" w:rsidP="003D7AD0">
            <w:pPr>
              <w:ind w:firstLine="0"/>
              <w:jc w:val="center"/>
            </w:pPr>
            <w:r w:rsidRPr="00BD331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14,43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BD3311" w:rsidRPr="00F242EB" w:rsidRDefault="00BD331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D331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31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311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43444FE-2A24-4CA8-A767-821DAA9F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2026-04-17T07:39:00Z</dcterms:created>
  <dcterms:modified xsi:type="dcterms:W3CDTF">2026-04-17T07:39:00Z</dcterms:modified>
</cp:coreProperties>
</file>