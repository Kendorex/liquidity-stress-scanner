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E740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E740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E740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E740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E740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E7400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E740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E7400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E740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E740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E740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8E7400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8E7400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8E7400" w:rsidP="003D7AD0">
            <w:pPr>
              <w:ind w:firstLine="0"/>
              <w:jc w:val="center"/>
            </w:pPr>
            <w:r w:rsidRPr="008E7400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706 588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E740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40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E7400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FED046B-D0ED-4455-B6A4-164627BB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2025-11-27T16:19:00Z</dcterms:created>
  <dcterms:modified xsi:type="dcterms:W3CDTF">2025-11-27T16:19:00Z</dcterms:modified>
</cp:coreProperties>
</file>