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22026130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B40A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B40A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B40A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B40A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B40A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B40A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B40A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B40A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B40A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B40A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B40A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B40A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B40A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B40A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B40A2" w:rsidP="00A84BB5">
            <w:pPr>
              <w:ind w:firstLine="0"/>
              <w:jc w:val="center"/>
            </w:pPr>
            <w:r>
              <w:t>с 11:40 по 12:00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B40A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B40A2" w:rsidP="003D7AD0">
            <w:pPr>
              <w:ind w:firstLine="0"/>
              <w:jc w:val="center"/>
            </w:pPr>
            <w:r w:rsidRPr="00EB40A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1 059 433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B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9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0A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EB40A2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B3E0C69-74D0-4AB9-9CAB-CC3D6390B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2026-04-30T12:15:00Z</dcterms:created>
  <dcterms:modified xsi:type="dcterms:W3CDTF">2026-04-30T12:15:00Z</dcterms:modified>
</cp:coreProperties>
</file>