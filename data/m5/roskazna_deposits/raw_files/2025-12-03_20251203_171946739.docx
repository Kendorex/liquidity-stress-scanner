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E259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E259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E259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E259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E259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E259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E259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E259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E259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E25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E25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E25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E259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E259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E259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E259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E2594" w:rsidP="003D7AD0">
            <w:pPr>
              <w:ind w:firstLine="0"/>
              <w:jc w:val="center"/>
            </w:pPr>
            <w:r w:rsidRPr="001E259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402 400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86357A" w:rsidRPr="00F242EB" w:rsidRDefault="0086357A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E25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59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1E2594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6357A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D9BB6EE-6C82-4104-B874-62777EC3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2</cp:revision>
  <dcterms:created xsi:type="dcterms:W3CDTF">2025-12-03T09:18:00Z</dcterms:created>
  <dcterms:modified xsi:type="dcterms:W3CDTF">2025-12-03T09:19:00Z</dcterms:modified>
</cp:coreProperties>
</file>