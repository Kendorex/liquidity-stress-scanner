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056B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056B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056B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056B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056B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056B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056B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056B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056B8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056B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056B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056B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056B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056B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056B8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056B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056B8" w:rsidP="003D7AD0">
            <w:pPr>
              <w:ind w:firstLine="0"/>
              <w:jc w:val="center"/>
            </w:pPr>
            <w:r w:rsidRPr="000056B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0056B8" w:rsidRPr="00F242EB" w:rsidRDefault="000056B8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056B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6B8"/>
    <w:rsid w:val="000056B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3C753E3-ADFB-4C8E-B2D8-B447305E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2026-04-23T08:40:00Z</dcterms:created>
  <dcterms:modified xsi:type="dcterms:W3CDTF">2026-04-23T08:41:00Z</dcterms:modified>
</cp:coreProperties>
</file>