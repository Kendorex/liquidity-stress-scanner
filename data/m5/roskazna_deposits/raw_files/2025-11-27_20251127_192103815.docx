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BB24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27.11.2025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BB24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22025391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BB24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BB2457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BB24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BB24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53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BB24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27.11.2025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BB24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19.01.2026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BB2457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BB24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BB2457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BB2457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BB2457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BB2457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BB2457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BB2457" w:rsidP="00605D85">
            <w:pPr>
              <w:ind w:firstLine="0"/>
              <w:jc w:val="center"/>
            </w:pPr>
            <w:r>
              <w:t>2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BB2457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BB24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BB24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09:50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BB24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09:35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BB24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09:45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09:50***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BB2457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lastRenderedPageBreak/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BB2457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BB2457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BB2457" w:rsidP="00A27604">
            <w:pPr>
              <w:ind w:hanging="11"/>
              <w:jc w:val="center"/>
              <w:rPr>
                <w:lang w:val="en-US"/>
              </w:rPr>
            </w:pPr>
            <w:r>
              <w:t>10:00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BB24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Установление процентной ставки отсечения и (или) признание отбора заявок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BB24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A84BB5" w:rsidP="00A84BB5">
            <w:pPr>
              <w:ind w:firstLine="0"/>
              <w:jc w:val="center"/>
            </w:pPr>
            <w:r w:rsidRPr="00A84BB5">
              <w:t>Направление кредитным организациям оферты на заключение договоров банковского депозита:</w:t>
            </w:r>
          </w:p>
        </w:tc>
        <w:tc>
          <w:tcPr>
            <w:tcW w:w="2879" w:type="dxa"/>
            <w:vAlign w:val="center"/>
          </w:tcPr>
          <w:p w:rsidR="00A84BB5" w:rsidRPr="00A84BB5" w:rsidRDefault="00BB2457" w:rsidP="00A84BB5">
            <w:pPr>
              <w:ind w:firstLine="0"/>
              <w:jc w:val="center"/>
            </w:pPr>
            <w:r>
              <w:t>с 11:00 по 12:20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A84BB5" w:rsidP="00A84BB5">
            <w:pPr>
              <w:ind w:firstLine="0"/>
              <w:jc w:val="center"/>
            </w:pPr>
            <w:r w:rsidRPr="00A84BB5">
              <w:t>Получение от кредитных организаций акцепта оферты на заключение договоров банковского депозита:</w:t>
            </w:r>
          </w:p>
        </w:tc>
        <w:tc>
          <w:tcPr>
            <w:tcW w:w="2879" w:type="dxa"/>
            <w:vAlign w:val="center"/>
          </w:tcPr>
          <w:p w:rsidR="00A84BB5" w:rsidRPr="00A84BB5" w:rsidRDefault="00BB2457" w:rsidP="00A84BB5">
            <w:pPr>
              <w:ind w:firstLine="0"/>
              <w:jc w:val="center"/>
            </w:pPr>
            <w:r>
              <w:t>с 11:00 по 12:20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0315D5" w:rsidP="008E0D7A">
            <w:pPr>
              <w:ind w:firstLine="0"/>
              <w:jc w:val="center"/>
            </w:pPr>
            <w:r w:rsidRPr="000315D5">
              <w:t>Время перечисления депозита</w:t>
            </w:r>
          </w:p>
        </w:tc>
        <w:tc>
          <w:tcPr>
            <w:tcW w:w="2879" w:type="dxa"/>
            <w:vAlign w:val="center"/>
          </w:tcPr>
          <w:p w:rsidR="00BE0679" w:rsidRPr="000C6A1B" w:rsidRDefault="00BB2457" w:rsidP="003D7AD0">
            <w:pPr>
              <w:ind w:firstLine="0"/>
              <w:jc w:val="center"/>
            </w:pPr>
            <w:r w:rsidRPr="00BB2457">
              <w:t>В соответствии с требованиями п. 63 и п. 64 Приказа Федерального казначейства от 27.04.2023 г. № 10н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BB24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0,10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BB24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404 869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BB24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BB24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BB24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0,14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BB24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BB24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0,20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BB24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BB24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lastRenderedPageBreak/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457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BB2457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BB2457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2457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457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D2AA456C-055B-47AC-A26A-865387F95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664</Words>
  <Characters>3786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4442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2025-11-27T13:21:00Z</dcterms:created>
  <dcterms:modified xsi:type="dcterms:W3CDTF">2025-11-27T13:21:00Z</dcterms:modified>
</cp:coreProperties>
</file>