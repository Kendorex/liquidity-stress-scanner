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07.05.2026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22026146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07.05.2026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12FEC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12FE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12FEC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612FEC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12FEC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12FEC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12FEC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612FEC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612FEC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612FEC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612FEC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612FEC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612FEC" w:rsidP="00A27604">
            <w:pPr>
              <w:ind w:hanging="11"/>
              <w:jc w:val="center"/>
              <w:rPr>
                <w:lang w:val="en-US"/>
              </w:rPr>
            </w:pPr>
            <w:r>
              <w:t>10:30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612FEC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11:50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612FEC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612FEC" w:rsidP="00A84BB5">
            <w:pPr>
              <w:ind w:firstLine="0"/>
              <w:jc w:val="center"/>
            </w:pPr>
            <w:r>
              <w:t>с 11:50 по 12:10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612FEC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612FEC" w:rsidP="003D7AD0">
            <w:pPr>
              <w:ind w:firstLine="0"/>
              <w:jc w:val="center"/>
            </w:pPr>
            <w:r w:rsidRPr="00612FEC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858 494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612FEC" w:rsidRPr="00F242EB" w:rsidRDefault="00612FEC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612F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612FEC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612FEC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612FEC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2FEC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12FEC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67F8E18-C8A2-448D-BBEA-A5C96381D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2026-05-07T14:02:00Z</dcterms:created>
  <dcterms:modified xsi:type="dcterms:W3CDTF">2026-05-07T14:02:00Z</dcterms:modified>
</cp:coreProperties>
</file>