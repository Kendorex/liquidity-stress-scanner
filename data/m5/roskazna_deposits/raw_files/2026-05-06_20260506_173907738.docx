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E0B5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E0B5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E0B5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E0B5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E0B5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E0B5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E0B5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E0B5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E0B5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E0B5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E0B5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E0B5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E0B5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E0B5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E0B51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E0B5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E0B51" w:rsidP="003D7AD0">
            <w:pPr>
              <w:ind w:firstLine="0"/>
              <w:jc w:val="center"/>
            </w:pPr>
            <w:r w:rsidRPr="007E0B5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414 166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E0B51" w:rsidRPr="00F242EB" w:rsidRDefault="007E0B5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E0B5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B5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E0B51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B023B06-846C-4E2C-807E-B9BC4BE0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2026-05-06T13:46:00Z</dcterms:created>
  <dcterms:modified xsi:type="dcterms:W3CDTF">2026-05-06T13:47:00Z</dcterms:modified>
</cp:coreProperties>
</file>