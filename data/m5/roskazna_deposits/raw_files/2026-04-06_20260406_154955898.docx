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F56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06.04.2026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9F56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22026092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9F56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9F56C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9F56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9F56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F56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06.04.2026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F56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9F56C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9F56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9F56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9F56C9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9F56C9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9F56C9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9F56C9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9F56C9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9F56C9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9F56C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9F56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9F56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9F56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9F56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9F56C9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9F56C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9F56C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9F56C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9F56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9F56C9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9F56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9F56C9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9F56C9" w:rsidP="00A84BB5">
            <w:pPr>
              <w:ind w:firstLine="0"/>
              <w:jc w:val="center"/>
            </w:pPr>
            <w:r>
              <w:t>с 16:10 по 16:30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9F56C9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9F56C9" w:rsidP="003D7AD0">
            <w:pPr>
              <w:ind w:firstLine="0"/>
              <w:jc w:val="center"/>
            </w:pPr>
            <w:r w:rsidRPr="00913358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9F56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F56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1 192 176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F56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F56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F56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F56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F56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9F56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9F56C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6C9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13358"/>
    <w:rsid w:val="009954E4"/>
    <w:rsid w:val="009B11C4"/>
    <w:rsid w:val="009F56C9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1DA755A-4E85-4966-9EDD-8C68765F8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Латалина Людмила Анатольевна</dc:creator>
  <cp:lastModifiedBy>Латалина Людмила Анатольевна</cp:lastModifiedBy>
  <cp:revision>2</cp:revision>
  <dcterms:created xsi:type="dcterms:W3CDTF">2026-04-06T12:45:00Z</dcterms:created>
  <dcterms:modified xsi:type="dcterms:W3CDTF">2026-04-06T12:45:00Z</dcterms:modified>
</cp:coreProperties>
</file>