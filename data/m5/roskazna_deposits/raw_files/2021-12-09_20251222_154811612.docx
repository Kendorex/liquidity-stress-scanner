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09.12.2021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22021095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10.12.2021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24.12.2021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E147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E147F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E147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E147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E147F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5E147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5E147F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7,68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341 097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7,80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7,95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5E147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E147F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E147F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518394-1544-4005-9463-C472D680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2025-12-22T12:41:00Z</dcterms:created>
  <dcterms:modified xsi:type="dcterms:W3CDTF">2025-12-22T12:41:00Z</dcterms:modified>
</cp:coreProperties>
</file>