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1009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1009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1009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1009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1009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1009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1009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1009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1009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1009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1009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1009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10094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1009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10094" w:rsidP="003D7AD0">
            <w:pPr>
              <w:ind w:firstLine="0"/>
              <w:jc w:val="center"/>
            </w:pPr>
            <w:r w:rsidRPr="0011009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754 916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10094" w:rsidRPr="00F242EB" w:rsidRDefault="0011009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1009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094"/>
    <w:rsid w:val="0001348B"/>
    <w:rsid w:val="000315D5"/>
    <w:rsid w:val="000529E5"/>
    <w:rsid w:val="000C0CCB"/>
    <w:rsid w:val="0010018C"/>
    <w:rsid w:val="00110094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A20AED8-7F83-4C98-B0EC-33C8B922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2026-05-07T14:03:00Z</dcterms:created>
  <dcterms:modified xsi:type="dcterms:W3CDTF">2026-05-07T14:04:00Z</dcterms:modified>
</cp:coreProperties>
</file>