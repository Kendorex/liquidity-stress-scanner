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900A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900A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900A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900A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900A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900A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900A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900A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900A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900A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900A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900A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900A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900A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900A7" w:rsidP="00A84BB5">
            <w:pPr>
              <w:ind w:firstLine="0"/>
              <w:jc w:val="center"/>
            </w:pPr>
            <w:r>
              <w:t>с 11:40 по 12:00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900A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900A7" w:rsidP="003D7AD0">
            <w:pPr>
              <w:ind w:firstLine="0"/>
              <w:jc w:val="center"/>
            </w:pPr>
            <w:r w:rsidRPr="00D900A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492 000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13,99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900A7" w:rsidRPr="00F242EB" w:rsidRDefault="00D900A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900A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A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D900A7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CB01A02-E4FB-40D1-92DB-4A99B59A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2026-05-05T14:22:00Z</dcterms:created>
  <dcterms:modified xsi:type="dcterms:W3CDTF">2026-05-05T14:23:00Z</dcterms:modified>
</cp:coreProperties>
</file>