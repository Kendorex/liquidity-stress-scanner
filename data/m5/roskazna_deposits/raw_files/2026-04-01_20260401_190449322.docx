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22026084</w:t>
            </w:r>
          </w:p>
        </w:tc>
      </w:tr>
      <w:tr w:rsidR="008B7098" w:rsidTr="00C33F8B">
        <w:trPr>
          <w:trHeight w:val="451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B635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B635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B635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B635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B635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B635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B635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B635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B635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B635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B635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B635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B635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B6352" w:rsidP="003D7AD0">
            <w:pPr>
              <w:ind w:firstLine="0"/>
              <w:jc w:val="center"/>
            </w:pPr>
            <w:r w:rsidRPr="00C33F8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C33F8B">
        <w:trPr>
          <w:trHeight w:val="750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624 563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33F8B" w:rsidRPr="00F242EB" w:rsidRDefault="00C33F8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35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6352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33F8B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F7CE6EC-52C7-4160-90BE-3F511498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2</cp:revision>
  <dcterms:created xsi:type="dcterms:W3CDTF">2026-04-01T15:14:00Z</dcterms:created>
  <dcterms:modified xsi:type="dcterms:W3CDTF">2026-04-01T15:14:00Z</dcterms:modified>
</cp:coreProperties>
</file>