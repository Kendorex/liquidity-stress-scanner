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07.10.2021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22021077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08.10.2021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22.10.2021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7078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7078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7078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7078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7078D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97078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97078D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9707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078D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7078D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1A696-3971-4FED-BA9D-6CA65B3D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2025-12-24T11:56:00Z</dcterms:created>
  <dcterms:modified xsi:type="dcterms:W3CDTF">2025-12-24T11:56:00Z</dcterms:modified>
</cp:coreProperties>
</file>