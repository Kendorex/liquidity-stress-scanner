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510A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510A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510A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510A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510A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510A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510A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510A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510A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510A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510A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510A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510A5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510A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510A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510A5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510A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510A5" w:rsidP="003D7AD0">
            <w:pPr>
              <w:ind w:firstLine="0"/>
              <w:jc w:val="center"/>
            </w:pPr>
            <w:r w:rsidRPr="008510A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261 710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2A3C5D" w:rsidRPr="00F242EB" w:rsidRDefault="002A3C5D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510A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8510A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8510A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8510A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0A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A3C5D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510A5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D555C07-EC08-480F-9007-3D3E7208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2</cp:revision>
  <dcterms:created xsi:type="dcterms:W3CDTF">2025-12-05T09:00:00Z</dcterms:created>
  <dcterms:modified xsi:type="dcterms:W3CDTF">2025-12-05T09:08:00Z</dcterms:modified>
</cp:coreProperties>
</file>