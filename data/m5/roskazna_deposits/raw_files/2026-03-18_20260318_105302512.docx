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18.03.2026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E4B8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E4B8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E4B8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E4B8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E4B8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E4B8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E4B8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E4B8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E4B8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E4B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E4B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E4B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E4B8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E4B8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E4B87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E4B8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E4B87" w:rsidP="003D7AD0">
            <w:pPr>
              <w:ind w:firstLine="0"/>
              <w:jc w:val="center"/>
            </w:pPr>
            <w:r w:rsidRPr="00FE4B8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519 210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15,15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E4B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B8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  <w:rsid w:val="00FE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694BF66-532B-4B22-AD3C-67AF3F94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2026-03-18T07:48:00Z</dcterms:created>
  <dcterms:modified xsi:type="dcterms:W3CDTF">2026-03-18T07:48:00Z</dcterms:modified>
</cp:coreProperties>
</file>