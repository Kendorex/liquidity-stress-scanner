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21.11.2025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22025382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25.11.2025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E5678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E5678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E5678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E5678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E5678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E5678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8E5678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8E5678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8E5678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8E5678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8E5678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8E5678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8E5678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8E5678" w:rsidP="003D7AD0">
            <w:pPr>
              <w:ind w:firstLine="0"/>
              <w:jc w:val="center"/>
            </w:pPr>
            <w:r w:rsidRPr="008E5678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117 566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16,02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16,05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8E567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678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E5678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A726789-F1A8-4F1D-9A1C-48A41FD36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2025-11-21T13:45:00Z</dcterms:created>
  <dcterms:modified xsi:type="dcterms:W3CDTF">2025-11-21T13:46:00Z</dcterms:modified>
</cp:coreProperties>
</file>