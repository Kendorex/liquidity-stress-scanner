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/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bookmarkStart w:id="0" w:name="_GoBack"/>
            <w:r w:rsidRPr="000529E5">
              <w:t>Параметры отбора заявок</w:t>
            </w:r>
          </w:p>
        </w:tc>
      </w:tr>
      <w:bookmarkEnd w:id="0"/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22.07.2021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22021054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23.07.2021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06.08.2021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036D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036D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036D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036D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036D3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E036D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E036D3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5,84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5,84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5,52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5,84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E036D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36D3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6D3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C37B65-5153-41BD-8241-D38BFDA2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2025-12-24T14:48:00Z</dcterms:created>
  <dcterms:modified xsi:type="dcterms:W3CDTF">2025-12-24T14:49:00Z</dcterms:modified>
</cp:coreProperties>
</file>