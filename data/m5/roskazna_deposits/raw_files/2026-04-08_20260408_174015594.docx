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22026097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E546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E546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E546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E546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E546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E546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E546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E546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E546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E546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E546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E546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E546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E546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E546B" w:rsidP="00A84BB5">
            <w:pPr>
              <w:ind w:firstLine="0"/>
              <w:jc w:val="center"/>
            </w:pPr>
            <w:r>
              <w:t>с 16:00 по 16:20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E546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E546B" w:rsidP="003D7AD0">
            <w:pPr>
              <w:ind w:firstLine="0"/>
              <w:jc w:val="center"/>
            </w:pPr>
            <w:r w:rsidRPr="007E546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502 176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E546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6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7E546B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01A44B2-6937-4036-AEDB-C948894D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2026-04-08T14:35:00Z</dcterms:created>
  <dcterms:modified xsi:type="dcterms:W3CDTF">2026-04-08T14:35:00Z</dcterms:modified>
</cp:coreProperties>
</file>