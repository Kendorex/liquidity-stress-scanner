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27A0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27A0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27A0A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27A0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27A0A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27A0A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27A0A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27A0A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27A0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27A0A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27A0A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27A0A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27A0A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27A0A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27A0A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27A0A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27A0A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27A0A" w:rsidP="003D7AD0">
            <w:pPr>
              <w:ind w:firstLine="0"/>
              <w:jc w:val="center"/>
            </w:pPr>
            <w:r w:rsidRPr="00527A0A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27A0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27A0A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27A0A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27A0A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A0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27A0A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6AA859C-5CEA-4A35-94AC-52BB16C3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2025-12-24T14:26:00Z</dcterms:created>
  <dcterms:modified xsi:type="dcterms:W3CDTF">2025-12-24T14:27:00Z</dcterms:modified>
</cp:coreProperties>
</file>