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10.06.2021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22021042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11.06.2021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25.06.2021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2130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2130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2130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2130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21303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B2130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B21303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5,01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487 128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5,01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B2130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21303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21303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C509F1-705F-4F33-B6FC-53B1EA62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2025-12-25T14:47:00Z</dcterms:created>
  <dcterms:modified xsi:type="dcterms:W3CDTF">2025-12-25T14:47:00Z</dcterms:modified>
</cp:coreProperties>
</file>