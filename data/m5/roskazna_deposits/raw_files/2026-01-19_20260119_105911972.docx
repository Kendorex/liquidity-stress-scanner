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19.01.2026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22026002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19.01.2026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21.01.2026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232D1B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232D1B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232D1B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232D1B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232D1B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232D1B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232D1B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232D1B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232D1B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232D1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232D1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232D1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232D1B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232D1B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232D1B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232D1B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232D1B" w:rsidP="003D7AD0">
            <w:pPr>
              <w:ind w:firstLine="0"/>
              <w:jc w:val="center"/>
            </w:pPr>
            <w:r w:rsidRPr="00232D1B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15,82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473 000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15,84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15,30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15,86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232D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2D1B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232D1B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0A523CD-A306-41E8-AA12-DBC7BAFC0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2026-01-19T07:55:00Z</dcterms:created>
  <dcterms:modified xsi:type="dcterms:W3CDTF">2026-01-19T07:56:00Z</dcterms:modified>
</cp:coreProperties>
</file>