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0382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0382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0382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0382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0382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0382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0382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0382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0382E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0382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0382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0382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0382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0382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0382E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0382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0382E" w:rsidP="003D7AD0">
            <w:pPr>
              <w:ind w:firstLine="0"/>
              <w:jc w:val="center"/>
            </w:pPr>
            <w:r w:rsidRPr="0040382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763 480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0382E" w:rsidRPr="00F242EB" w:rsidRDefault="0040382E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0382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82E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0382E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19517FC-DFF6-4D2A-9ECE-550EBC4D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2026-04-01T16:03:00Z</dcterms:created>
  <dcterms:modified xsi:type="dcterms:W3CDTF">2026-04-01T16:03:00Z</dcterms:modified>
</cp:coreProperties>
</file>