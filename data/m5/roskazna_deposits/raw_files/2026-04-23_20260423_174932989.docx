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23.04.2026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22026116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04.02.2027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04C7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04C7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04C7B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04C7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04C7B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04C7B" w:rsidP="00605D85">
            <w:pPr>
              <w:ind w:firstLine="0"/>
              <w:jc w:val="center"/>
            </w:pPr>
            <w:r>
              <w:t>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04C7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04C7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04C7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04C7B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04C7B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04C7B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04C7B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04C7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504C7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04C7B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04C7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04C7B" w:rsidP="003D7AD0">
            <w:pPr>
              <w:ind w:firstLine="0"/>
              <w:jc w:val="center"/>
            </w:pPr>
            <w:r w:rsidRPr="00504C7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  <w:p w:rsidR="00504C7B" w:rsidRPr="00F242EB" w:rsidRDefault="00504C7B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04C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504C7B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504C7B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504C7B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C7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04C7B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507571B-B520-4680-BDBA-048B147F7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2026-04-23T08:42:00Z</dcterms:created>
  <dcterms:modified xsi:type="dcterms:W3CDTF">2026-04-23T08:43:00Z</dcterms:modified>
</cp:coreProperties>
</file>