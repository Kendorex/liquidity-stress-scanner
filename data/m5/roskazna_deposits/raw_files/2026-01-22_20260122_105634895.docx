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22.01.2026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B222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B222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B222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B222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B222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B222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B222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B222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B222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B222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B222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B222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B222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B222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B2220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B222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B2220" w:rsidP="003D7AD0">
            <w:pPr>
              <w:ind w:firstLine="0"/>
              <w:jc w:val="center"/>
            </w:pPr>
            <w:r w:rsidRPr="005B222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694 440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B222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22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B222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61FFD06-C131-4D98-BC8C-24385F50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2026-01-22T07:53:00Z</dcterms:created>
  <dcterms:modified xsi:type="dcterms:W3CDTF">2026-01-22T07:54:00Z</dcterms:modified>
</cp:coreProperties>
</file>