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26.08.2021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22021064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27.08.2021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10.09.2021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E343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E343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E343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E343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E343C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E343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E343C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671 799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E34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E343C"/>
    <w:rsid w:val="000529E5"/>
    <w:rsid w:val="000C0CCB"/>
    <w:rsid w:val="000E343C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EC94DF-02B1-4014-A4CC-D387E175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2025-12-24T12:42:00Z</dcterms:created>
  <dcterms:modified xsi:type="dcterms:W3CDTF">2025-12-24T12:43:00Z</dcterms:modified>
</cp:coreProperties>
</file>