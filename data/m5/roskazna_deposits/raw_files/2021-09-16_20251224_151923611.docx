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16.09.2021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22021071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17.09.2021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01.10.2021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3756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3756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3756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3756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37564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C3756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C37564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6,55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6,59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C3756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37564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37564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26788F-A378-410B-9689-80032006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2025-12-24T12:18:00Z</dcterms:created>
  <dcterms:modified xsi:type="dcterms:W3CDTF">2025-12-24T12:19:00Z</dcterms:modified>
</cp:coreProperties>
</file>