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031F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031F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031F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031F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031F2" w:rsidP="00605D85">
            <w:pPr>
              <w:ind w:firstLine="0"/>
              <w:jc w:val="center"/>
            </w:pPr>
            <w: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031F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031F2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031F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09:39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09:39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031F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031F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031F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031F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031F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031F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031F2" w:rsidP="00A84BB5">
            <w:pPr>
              <w:ind w:firstLine="0"/>
              <w:jc w:val="center"/>
            </w:pPr>
            <w:r>
              <w:t>с 10:00 по 10:10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031F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031F2" w:rsidP="003D7AD0">
            <w:pPr>
              <w:ind w:firstLine="0"/>
              <w:jc w:val="center"/>
            </w:pPr>
            <w:r w:rsidRPr="002031F2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031F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1F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031F2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3B318D3-F140-4A78-B356-FF25ADED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2026-04-15T13:06:00Z</dcterms:created>
  <dcterms:modified xsi:type="dcterms:W3CDTF">2026-04-15T13:06:00Z</dcterms:modified>
</cp:coreProperties>
</file>