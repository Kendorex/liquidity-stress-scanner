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B485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B485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B485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B485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B485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B485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B485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B485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B485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B48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B48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B48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B485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B485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B4856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B485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B4856" w:rsidP="003D7AD0">
            <w:pPr>
              <w:ind w:firstLine="0"/>
              <w:jc w:val="center"/>
            </w:pPr>
            <w:r w:rsidRPr="002B485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227 000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B48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85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B4856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2836497-CAFF-4C72-919E-67AB49DD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2026-01-20T07:58:00Z</dcterms:created>
  <dcterms:modified xsi:type="dcterms:W3CDTF">2026-01-20T07:59:00Z</dcterms:modified>
</cp:coreProperties>
</file>