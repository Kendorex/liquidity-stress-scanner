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15.04.2021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22021024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16.04.2021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7518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7518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7518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7518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75180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67518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675180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67518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5180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75180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A8F8B-167B-4B61-93B9-C0387527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2025-12-29T13:10:00Z</dcterms:created>
  <dcterms:modified xsi:type="dcterms:W3CDTF">2025-12-29T13:11:00Z</dcterms:modified>
</cp:coreProperties>
</file>