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22.12.2025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22025444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C717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C717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C717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C717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C717C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C717C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C717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C717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C717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C717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C717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C717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C717C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C717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C717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C717C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C717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C717C" w:rsidP="003D7AD0">
            <w:pPr>
              <w:ind w:firstLine="0"/>
              <w:jc w:val="center"/>
            </w:pPr>
            <w:r w:rsidRPr="004C717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C71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4C717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C717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4C717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17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4C717C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812BB38-AE51-4B41-9CCF-88F60E43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2025-12-22T14:45:00Z</dcterms:created>
  <dcterms:modified xsi:type="dcterms:W3CDTF">2025-12-22T14:45:00Z</dcterms:modified>
</cp:coreProperties>
</file>