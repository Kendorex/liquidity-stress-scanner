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21.01.2026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22026004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23.01.2026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894284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894284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894284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894284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894284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894284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894284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894284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894284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89428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89428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894284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894284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894284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894284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894284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894284" w:rsidP="003D7AD0">
            <w:pPr>
              <w:ind w:firstLine="0"/>
              <w:jc w:val="center"/>
            </w:pPr>
            <w:r w:rsidRPr="00894284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464 990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15,86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894284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284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94284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54B434B-649B-4D0D-87ED-D32BE5BF4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2026-01-21T08:11:00Z</dcterms:created>
  <dcterms:modified xsi:type="dcterms:W3CDTF">2026-01-21T08:12:00Z</dcterms:modified>
</cp:coreProperties>
</file>