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404C" w:rsidRDefault="003640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15.04.2026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22026107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6404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6404C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6404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6404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6404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6404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6404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6404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6404C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6404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6404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6404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6404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6404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6404C" w:rsidP="00A84BB5">
            <w:pPr>
              <w:ind w:firstLine="0"/>
              <w:jc w:val="center"/>
            </w:pPr>
            <w:r>
              <w:t>с 16:10 по 16:30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6404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6404C" w:rsidP="003D7AD0">
            <w:pPr>
              <w:ind w:firstLine="0"/>
              <w:jc w:val="center"/>
            </w:pPr>
            <w:r w:rsidRPr="0036404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889 000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36404C" w:rsidRPr="00F242EB" w:rsidRDefault="0036404C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640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04C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6404C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622DFB8-65DB-4238-A868-AE06DFD40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2026-04-15T13:07:00Z</dcterms:created>
  <dcterms:modified xsi:type="dcterms:W3CDTF">2026-04-15T13:08:00Z</dcterms:modified>
</cp:coreProperties>
</file>