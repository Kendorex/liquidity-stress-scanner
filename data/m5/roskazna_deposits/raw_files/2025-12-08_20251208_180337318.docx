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7750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7750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7750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7750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77504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77504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7750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7750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7750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7750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7750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7750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77504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7750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7750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77504" w:rsidP="00A84BB5">
            <w:pPr>
              <w:ind w:firstLine="0"/>
              <w:jc w:val="center"/>
            </w:pPr>
            <w:r>
              <w:t>с 11:40 по 11:55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7750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77504" w:rsidP="003D7AD0">
            <w:pPr>
              <w:ind w:firstLine="0"/>
              <w:jc w:val="center"/>
            </w:pPr>
            <w:r w:rsidRPr="0037750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77504" w:rsidRPr="00F242EB" w:rsidRDefault="0037750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7750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37750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37750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37750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50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77504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73E9120-380D-4E84-BFDD-ECC01F9ED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2025-12-08T09:37:00Z</dcterms:created>
  <dcterms:modified xsi:type="dcterms:W3CDTF">2025-12-08T09:38:00Z</dcterms:modified>
</cp:coreProperties>
</file>