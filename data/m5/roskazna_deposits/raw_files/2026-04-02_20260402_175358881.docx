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22026088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02.07.2026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600E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600E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600EC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1600E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600E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600E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600E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1600E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1600E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12:50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12:55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13:15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13:20***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1600EC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1600EC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1600EC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1600EC" w:rsidP="00A27604">
            <w:pPr>
              <w:ind w:hanging="11"/>
              <w:jc w:val="center"/>
              <w:rPr>
                <w:lang w:val="en-US"/>
              </w:rPr>
            </w:pPr>
            <w:r>
              <w:t>13:30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13:50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1600E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13:50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14:30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1600E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1600EC" w:rsidP="00A84BB5">
            <w:pPr>
              <w:ind w:firstLine="0"/>
              <w:jc w:val="center"/>
            </w:pPr>
            <w:r>
              <w:t>с 14:30 по 14:50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1600E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1600EC" w:rsidP="003D7AD0">
            <w:pPr>
              <w:ind w:firstLine="0"/>
              <w:jc w:val="center"/>
            </w:pPr>
            <w:r w:rsidRPr="001600E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92 000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1600EC" w:rsidRPr="00F242EB" w:rsidRDefault="001600EC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1600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1600EC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1600EC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1600EC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0EC"/>
    <w:rsid w:val="0001348B"/>
    <w:rsid w:val="000315D5"/>
    <w:rsid w:val="000529E5"/>
    <w:rsid w:val="000C0CCB"/>
    <w:rsid w:val="0010018C"/>
    <w:rsid w:val="0011116A"/>
    <w:rsid w:val="001600EC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E87635A-F153-4119-B9C7-7F5815A1C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2026-04-02T12:43:00Z</dcterms:created>
  <dcterms:modified xsi:type="dcterms:W3CDTF">2026-04-02T12:44:00Z</dcterms:modified>
</cp:coreProperties>
</file>