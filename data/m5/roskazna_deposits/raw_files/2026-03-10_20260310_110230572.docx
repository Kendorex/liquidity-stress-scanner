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10.03.2026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22026061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10.03.2026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05698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05698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05698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05698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05698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05698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05698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05698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ПАО </w:t>
            </w:r>
            <w:proofErr w:type="spellStart"/>
            <w:r>
              <w:rPr>
                <w:lang w:val="en-US"/>
              </w:rPr>
              <w:t>Московская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Биржа</w:t>
            </w:r>
            <w:proofErr w:type="spellEnd"/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05698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0569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0569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05698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05698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05698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05698D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05698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05698D" w:rsidP="003D7AD0">
            <w:pPr>
              <w:ind w:firstLine="0"/>
              <w:jc w:val="center"/>
            </w:pPr>
            <w:r w:rsidRPr="0005698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692 980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15,08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05698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698D"/>
    <w:rsid w:val="0001348B"/>
    <w:rsid w:val="000315D5"/>
    <w:rsid w:val="000529E5"/>
    <w:rsid w:val="0005698D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B73F1C2-F96F-40EC-A5AD-ADB1FA9DF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0</TotalTime>
  <Pages>3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2026-03-10T07:58:00Z</dcterms:created>
  <dcterms:modified xsi:type="dcterms:W3CDTF">2026-03-10T07:58:00Z</dcterms:modified>
</cp:coreProperties>
</file>