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18.02.2027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119F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119F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119F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119F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119F7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119F7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119F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119F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119F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119F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119F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119F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119F7" w:rsidP="00A27604">
            <w:pPr>
              <w:ind w:hanging="11"/>
              <w:jc w:val="center"/>
              <w:rPr>
                <w:lang w:val="en-US"/>
              </w:rPr>
            </w:pPr>
            <w:r>
              <w:t>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119F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119F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119F7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119F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119F7" w:rsidP="003D7AD0">
            <w:pPr>
              <w:ind w:firstLine="0"/>
              <w:jc w:val="center"/>
            </w:pPr>
            <w:r w:rsidRPr="004119F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119F7" w:rsidRPr="00F242EB" w:rsidRDefault="004119F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119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119F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119F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119F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9F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119F7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95836A5-1920-430B-8480-B6649435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2026-05-14T13:22:00Z</dcterms:created>
  <dcterms:modified xsi:type="dcterms:W3CDTF">2026-05-14T13:22:00Z</dcterms:modified>
</cp:coreProperties>
</file>