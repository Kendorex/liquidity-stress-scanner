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22026010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C5C6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C5C6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C5C66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C5C6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C5C6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C5C6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C5C6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C5C6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C5C6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C5C66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C5C66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C5C66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C5C66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C5C6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C5C6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C5C66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C5C6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C5C66" w:rsidP="003D7AD0">
            <w:pPr>
              <w:ind w:firstLine="0"/>
              <w:jc w:val="center"/>
            </w:pPr>
            <w:r w:rsidRPr="007C5C6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468 410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C5C6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7C5C66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7C5C66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7C5C66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C6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7C5C66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327BBDD-E7CA-4C30-ABCE-E1670F034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2026-01-27T14:39:00Z</dcterms:created>
  <dcterms:modified xsi:type="dcterms:W3CDTF">2026-01-27T14:39:00Z</dcterms:modified>
</cp:coreProperties>
</file>