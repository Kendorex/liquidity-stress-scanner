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B5D0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B5D0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B5D0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B5D0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B5D0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B5D0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B5D0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B5D0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B5D0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B5D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B5D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B5D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B5D0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B5D0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B5D0B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B5D0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B5D0B" w:rsidP="003D7AD0">
            <w:pPr>
              <w:ind w:firstLine="0"/>
              <w:jc w:val="center"/>
            </w:pPr>
            <w:r w:rsidRPr="005B5D0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1 110 000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5B5D0B" w:rsidRPr="00F242EB" w:rsidRDefault="005B5D0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B5D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D0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B5D0B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8575282-D856-4BA9-9CDA-5624E522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2026-03-27T15:50:00Z</dcterms:created>
  <dcterms:modified xsi:type="dcterms:W3CDTF">2026-03-27T15:50:00Z</dcterms:modified>
</cp:coreProperties>
</file>