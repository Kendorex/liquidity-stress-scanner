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A0B5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A0B5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A0B5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A0B5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A0B5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A0B5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A0B5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A0B5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A0B5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4A0B5F">
        <w:trPr>
          <w:trHeight w:val="777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A0B5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A0B5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A0B5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A0B5F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A0B5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A0B5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A0B5F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A0B5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A0B5F" w:rsidP="003D7AD0">
            <w:pPr>
              <w:ind w:firstLine="0"/>
              <w:jc w:val="center"/>
            </w:pPr>
            <w:r w:rsidRPr="004A0B5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4A0B5F">
        <w:trPr>
          <w:trHeight w:val="750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313 318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A0B5F" w:rsidRPr="00F242EB" w:rsidRDefault="004A0B5F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A0B5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A0B5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A0B5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A0B5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B5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4A0B5F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D890CD9-2DE1-4572-B6C3-2869AA53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2026-03-27T14:55:00Z</dcterms:created>
  <dcterms:modified xsi:type="dcterms:W3CDTF">2026-03-27T14:56:00Z</dcterms:modified>
</cp:coreProperties>
</file>