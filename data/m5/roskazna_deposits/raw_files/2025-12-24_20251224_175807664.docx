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923D9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24.12.2025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923D9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22025447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923D9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923D91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923D9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398 000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923D9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923D9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24.12.2025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923D9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26.12.2025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923D91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923D9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15,28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923D9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923D91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923D91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923D91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923D91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923D91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923D91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923D91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923D9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923D9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923D9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923D9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923D91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923D91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923D91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923D91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923D9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11:10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11:30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923D91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923D9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11:10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11:40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923D91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923D91" w:rsidP="00A84BB5">
            <w:pPr>
              <w:ind w:firstLine="0"/>
              <w:jc w:val="center"/>
            </w:pPr>
            <w:r>
              <w:t>с 11:40 по 11:55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923D91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923D91" w:rsidP="003D7AD0">
            <w:pPr>
              <w:ind w:firstLine="0"/>
              <w:jc w:val="center"/>
            </w:pPr>
            <w:r w:rsidRPr="00923D91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923D9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15,33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923D9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826 524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923D9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398 000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923D9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398 000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923D9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15,33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923D9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15,28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923D9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15,34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923D9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 xml:space="preserve">Количество кредитных организаций, заявки </w:t>
            </w:r>
            <w:r w:rsidRPr="00F242EB">
              <w:lastRenderedPageBreak/>
              <w:t>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923D9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6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5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3D91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23D91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C65B1E77-3F02-4ABC-9F34-C7E0A35D2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0</TotalTime>
  <Pages>3</Pages>
  <Words>521</Words>
  <Characters>2976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3491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2025-12-24T14:26:00Z</dcterms:created>
  <dcterms:modified xsi:type="dcterms:W3CDTF">2025-12-24T14:26:00Z</dcterms:modified>
</cp:coreProperties>
</file>