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18.11.2021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22021087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19.11.2021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03.12.2021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018A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018A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018A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018A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018A3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7018A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11:00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11:00 по 12:30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11:00 по 14:00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7018A3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7,26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7,28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7,50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7018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18A3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018A3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D984D0-9AF8-40FF-9865-E5F5920B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2026-04-29T14:06:00Z</dcterms:created>
  <dcterms:modified xsi:type="dcterms:W3CDTF">2026-04-29T14:06:00Z</dcterms:modified>
</cp:coreProperties>
</file>