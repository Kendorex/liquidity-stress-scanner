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23.09.2021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22021073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24.09.2021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08.10.2021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F6CD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F6CD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F6CD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F6CD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F6CDD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CF6CD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CF6CDD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938 570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CF6C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6CDD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CF6CDD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8B513E-61CA-4693-90B9-6A826BA3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2025-12-24T12:16:00Z</dcterms:created>
  <dcterms:modified xsi:type="dcterms:W3CDTF">2025-12-24T12:17:00Z</dcterms:modified>
</cp:coreProperties>
</file>