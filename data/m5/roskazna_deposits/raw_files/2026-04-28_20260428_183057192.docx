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40CA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40CA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40CA0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40CA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40CA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40CA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40CA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A40CA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40CA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40CA0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40CA0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40CA0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40CA0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A40CA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40CA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A40CA0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A40CA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A40CA0" w:rsidP="003D7AD0">
            <w:pPr>
              <w:ind w:firstLine="0"/>
              <w:jc w:val="center"/>
            </w:pPr>
            <w:r w:rsidRPr="00A40CA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A40CA0">
        <w:trPr>
          <w:trHeight w:val="750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0,02</w:t>
            </w:r>
          </w:p>
        </w:tc>
      </w:tr>
      <w:tr w:rsidR="00BE0679" w:rsidTr="00A40CA0">
        <w:trPr>
          <w:trHeight w:val="1018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принявших участие в отборе заявок, шт.</w:t>
            </w: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40CA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40CA0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40CA0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40CA0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CA0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40CA0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96D9884-02A7-4A50-9A36-0B4E5CB8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2026-04-28T08:45:00Z</dcterms:created>
  <dcterms:modified xsi:type="dcterms:W3CDTF">2026-04-28T08:45:00Z</dcterms:modified>
</cp:coreProperties>
</file>