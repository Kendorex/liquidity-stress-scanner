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9364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9364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9364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9364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93645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9364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9364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9364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9364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9364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9364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9364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93645" w:rsidP="00A27604">
            <w:pPr>
              <w:ind w:hanging="11"/>
              <w:jc w:val="center"/>
              <w:rPr>
                <w:lang w:val="en-US"/>
              </w:rPr>
            </w:pPr>
            <w:r>
              <w:t>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9364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9364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93645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9364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93645" w:rsidP="003D7AD0">
            <w:pPr>
              <w:ind w:firstLine="0"/>
              <w:jc w:val="center"/>
            </w:pPr>
            <w:r w:rsidRPr="0039364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393645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9364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39364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39364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39364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4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93645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D1AF885-C0D0-41A8-966B-0D317915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2026-05-12T14:31:00Z</dcterms:created>
  <dcterms:modified xsi:type="dcterms:W3CDTF">2026-05-12T14:31:00Z</dcterms:modified>
</cp:coreProperties>
</file>