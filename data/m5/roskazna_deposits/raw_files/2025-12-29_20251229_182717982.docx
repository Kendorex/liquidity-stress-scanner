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E620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E620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E620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E620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E620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E620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E620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E620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E620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E62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E62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E62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E620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E620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E6209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E620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E6209" w:rsidP="003D7AD0">
            <w:pPr>
              <w:ind w:firstLine="0"/>
              <w:jc w:val="center"/>
            </w:pPr>
            <w:r w:rsidRPr="00CE620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994 507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E62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20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E6209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E5B3ED-5C1D-4E92-B0F6-A16F63D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2025-12-29T14:50:00Z</dcterms:created>
  <dcterms:modified xsi:type="dcterms:W3CDTF">2025-12-29T14:51:00Z</dcterms:modified>
</cp:coreProperties>
</file>