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75F2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75F2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75F2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75F2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75F2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75F2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75F2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75F2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75F2F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75F2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75F2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75F2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75F2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75F2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75F2F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75F2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75F2F" w:rsidP="003D7AD0">
            <w:pPr>
              <w:ind w:firstLine="0"/>
              <w:jc w:val="center"/>
            </w:pPr>
            <w:r w:rsidRPr="00575F2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535 337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575F2F" w:rsidRPr="00F242EB" w:rsidRDefault="00575F2F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75F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F2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75F2F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01CF840-FA8F-4440-9631-A96FED21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2025-12-10T08:53:00Z</dcterms:created>
  <dcterms:modified xsi:type="dcterms:W3CDTF">2025-12-10T08:54:00Z</dcterms:modified>
</cp:coreProperties>
</file>