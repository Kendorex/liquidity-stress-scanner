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C136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C136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C136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C136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C136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C136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C136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C136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C136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C136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C136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C136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C136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C136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C136F" w:rsidP="00A84BB5">
            <w:pPr>
              <w:ind w:firstLine="0"/>
              <w:jc w:val="center"/>
            </w:pPr>
            <w:r>
              <w:t>с 16:20 по 16:40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C136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C136F" w:rsidP="003D7AD0">
            <w:pPr>
              <w:ind w:firstLine="0"/>
              <w:jc w:val="center"/>
            </w:pPr>
            <w:r w:rsidRPr="00BC136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111 544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C136F" w:rsidRPr="00F242EB" w:rsidRDefault="00BC136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Default="00BC136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 w:rsidR="00BC136F" w:rsidRPr="00605D85" w:rsidRDefault="00BC136F" w:rsidP="00605D85">
            <w:pPr>
              <w:ind w:firstLine="0"/>
              <w:jc w:val="center"/>
              <w:rPr>
                <w:lang w:val="en-US"/>
              </w:rPr>
            </w:pP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36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C136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246F99-92F1-4F89-AFA6-E14331DC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2025-12-01T13:42:00Z</dcterms:created>
  <dcterms:modified xsi:type="dcterms:W3CDTF">2025-12-01T13:43:00Z</dcterms:modified>
</cp:coreProperties>
</file>