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12.08.2021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22021060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13.08.2021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27.08.2021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D3B9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D3B9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D3B9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D3B9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D3B96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3D3B9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3D3B96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3D3B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3B96"/>
    <w:rsid w:val="000529E5"/>
    <w:rsid w:val="000C0CCB"/>
    <w:rsid w:val="0011116A"/>
    <w:rsid w:val="001C4AC6"/>
    <w:rsid w:val="001D6A57"/>
    <w:rsid w:val="001D6AEA"/>
    <w:rsid w:val="003D3B96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0D8D9-AF8F-4D1F-9104-8D8C7A3C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2025-12-24T12:47:00Z</dcterms:created>
  <dcterms:modified xsi:type="dcterms:W3CDTF">2025-12-24T12:48:00Z</dcterms:modified>
</cp:coreProperties>
</file>