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25.02.2027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66E5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66E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66E5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66E5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66E57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66E57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66E5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66E5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66E5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66E5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66E5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66E5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66E57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66E5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66E5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66E57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66E5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66E57" w:rsidP="003D7AD0">
            <w:pPr>
              <w:ind w:firstLine="0"/>
              <w:jc w:val="center"/>
            </w:pPr>
            <w:r w:rsidRPr="00566E5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66E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566E5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566E5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566E5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E5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66E57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7C29D74-E561-4615-BED5-06C4262B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2026-05-21T08:35:00Z</dcterms:created>
  <dcterms:modified xsi:type="dcterms:W3CDTF">2026-05-21T08:35:00Z</dcterms:modified>
</cp:coreProperties>
</file>