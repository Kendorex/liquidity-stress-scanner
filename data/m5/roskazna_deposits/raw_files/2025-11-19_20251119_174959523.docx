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19.11.2025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22025378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A119A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21.11.2025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A119A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A119A6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A119A6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A119A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A119A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A119A6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A119A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A119A6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A119A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A119A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A119A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A119A6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A119A6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A119A6" w:rsidP="003D7AD0">
            <w:pPr>
              <w:ind w:firstLine="0"/>
              <w:jc w:val="center"/>
            </w:pPr>
            <w:r w:rsidRPr="00A119A6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16,08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530 566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16,09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A119A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9A6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119A6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DF24B6A-27BE-4483-959C-F46844DA9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2025-11-19T14:15:00Z</dcterms:created>
  <dcterms:modified xsi:type="dcterms:W3CDTF">2025-11-19T14:15:00Z</dcterms:modified>
</cp:coreProperties>
</file>