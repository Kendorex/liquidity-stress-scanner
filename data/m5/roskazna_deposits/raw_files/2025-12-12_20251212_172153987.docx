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22025431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017E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017E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017E8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017E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017E8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017E8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017E8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017E8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017E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017E8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017E8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017E8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017E8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017E8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017E8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017E8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017E8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017E8" w:rsidP="003D7AD0">
            <w:pPr>
              <w:ind w:firstLine="0"/>
              <w:jc w:val="center"/>
            </w:pPr>
            <w:r w:rsidRPr="00B017E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B017E8" w:rsidRPr="00F242EB" w:rsidRDefault="00B017E8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017E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017E8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B017E8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B017E8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7E8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017E8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AD95BED-7B83-4315-B7C0-CD4BB5BD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2025-12-12T08:35:00Z</dcterms:created>
  <dcterms:modified xsi:type="dcterms:W3CDTF">2025-12-12T08:35:00Z</dcterms:modified>
</cp:coreProperties>
</file>