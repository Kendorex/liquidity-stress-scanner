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22026019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B050C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B050CA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B050CA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B050CA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B050CA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B050CA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B050CA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B050CA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B050CA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B050CA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B050C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B050C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B050C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050CA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B050CA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B050CA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B050CA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B050CA" w:rsidP="003D7AD0">
            <w:pPr>
              <w:ind w:firstLine="0"/>
              <w:jc w:val="center"/>
            </w:pPr>
            <w:r w:rsidRPr="00B050CA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B050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0CA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050CA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2D08FBE-5792-4B01-98A0-7FC19F57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2026-01-30T15:55:00Z</dcterms:created>
  <dcterms:modified xsi:type="dcterms:W3CDTF">2026-01-30T15:55:00Z</dcterms:modified>
</cp:coreProperties>
</file>