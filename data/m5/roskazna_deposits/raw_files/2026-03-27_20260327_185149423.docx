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14BA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14BA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14BA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14BA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14BA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14BA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14BA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14BA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14BA1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14BA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14BA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14BA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14BA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14BA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14BA1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14BA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14BA1" w:rsidP="003D7AD0">
            <w:pPr>
              <w:ind w:firstLine="0"/>
              <w:jc w:val="center"/>
            </w:pPr>
            <w:r w:rsidRPr="00B14BA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14,58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14,58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14,58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B14BA1" w:rsidRPr="00F242EB" w:rsidRDefault="00B14BA1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14BA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BA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14BA1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27349C3-9471-42D1-A2D0-D734EBF9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2026-03-27T14:53:00Z</dcterms:created>
  <dcterms:modified xsi:type="dcterms:W3CDTF">2026-03-27T14:54:00Z</dcterms:modified>
</cp:coreProperties>
</file>