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902D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902D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902D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902D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902D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902D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902D1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902D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902D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902D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902D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902D1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902D1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902D1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6902D1" w:rsidP="003D7AD0">
            <w:pPr>
              <w:ind w:firstLine="0"/>
              <w:jc w:val="center"/>
            </w:pPr>
            <w:r w:rsidRPr="006902D1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446 500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902D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902D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902D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2D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02D1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CF0542C-0E75-4C1F-869C-AA72DFD2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2025-11-27T13:22:00Z</dcterms:created>
  <dcterms:modified xsi:type="dcterms:W3CDTF">2025-11-27T13:22:00Z</dcterms:modified>
</cp:coreProperties>
</file>