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03.12.2025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03.06.2026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04328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04328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04328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04328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04328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04328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04328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04328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04328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04328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04328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04328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04328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04328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04328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04328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04328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04328" w:rsidP="003D7AD0">
            <w:pPr>
              <w:ind w:firstLine="0"/>
              <w:jc w:val="center"/>
            </w:pPr>
            <w:r w:rsidRPr="00204328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158 596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204328" w:rsidRPr="00F242EB" w:rsidRDefault="00204328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04328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04328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04328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04328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328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04328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4DC394D-B43B-474D-A356-4BEBD916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2025-12-03T09:19:00Z</dcterms:created>
  <dcterms:modified xsi:type="dcterms:W3CDTF">2025-12-03T09:20:00Z</dcterms:modified>
</cp:coreProperties>
</file>