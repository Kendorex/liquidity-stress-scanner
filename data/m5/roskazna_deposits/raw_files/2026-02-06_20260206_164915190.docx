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44E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06.02.2026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044E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22026027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044E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044EA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044E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044E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44E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06.02.2026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44E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044EA6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044E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044EA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044EA6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044EA6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044EA6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044EA6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044EA6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044EA6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044EA6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044E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044E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044E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044E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044EA6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044EA6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044EA6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044EA6" w:rsidP="00A27604">
            <w:pPr>
              <w:ind w:hanging="11"/>
              <w:jc w:val="center"/>
              <w:rPr>
                <w:lang w:val="en-US"/>
              </w:rPr>
            </w:pPr>
            <w:r>
              <w:t>15:20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044E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16:10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044EA6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044E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044EA6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044EA6" w:rsidP="00A84BB5">
            <w:pPr>
              <w:ind w:firstLine="0"/>
              <w:jc w:val="center"/>
            </w:pPr>
            <w:r>
              <w:t>с 16:20 по 16:40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44EA6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044EA6" w:rsidP="003D7AD0">
            <w:pPr>
              <w:ind w:firstLine="0"/>
              <w:jc w:val="center"/>
            </w:pPr>
            <w:r w:rsidRPr="00044EA6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044E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44E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44E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44E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44E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44E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44E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044E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044E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044EA6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044EA6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044EA6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4EA6"/>
    <w:rsid w:val="0001348B"/>
    <w:rsid w:val="000315D5"/>
    <w:rsid w:val="00044EA6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9BE45F1-EE13-4EF4-A4D8-A43D3F138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2026-02-06T13:43:00Z</dcterms:created>
  <dcterms:modified xsi:type="dcterms:W3CDTF">2026-02-06T13:43:00Z</dcterms:modified>
</cp:coreProperties>
</file>