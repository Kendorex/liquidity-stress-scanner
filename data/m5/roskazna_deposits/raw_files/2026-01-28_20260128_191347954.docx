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22026013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F1DA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F1DA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F1DA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F1DA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F1DA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F1DA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F1DA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F1DA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18:30 по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18:35 по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F1DA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F1DA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F1DA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F1DA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F1DA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18:40 по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F1DA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F1DAC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F1DA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F1DAC" w:rsidP="003D7AD0">
            <w:pPr>
              <w:ind w:firstLine="0"/>
              <w:jc w:val="center"/>
            </w:pPr>
            <w:r w:rsidRPr="006D5F9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F1DA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DA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3F1DAC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6D5F9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7D963BA-AD39-4DE7-92AC-77B3175E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2</cp:revision>
  <dcterms:created xsi:type="dcterms:W3CDTF">2026-01-28T16:01:00Z</dcterms:created>
  <dcterms:modified xsi:type="dcterms:W3CDTF">2026-01-28T16:01:00Z</dcterms:modified>
</cp:coreProperties>
</file>