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B68B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B68B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B68B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B68B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B68B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B68B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B68B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B68B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B68B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B68B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B68B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B68B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B68BB" w:rsidP="00A27604">
            <w:pPr>
              <w:ind w:hanging="11"/>
              <w:jc w:val="center"/>
              <w:rPr>
                <w:lang w:val="en-US"/>
              </w:rPr>
            </w:pPr>
            <w:r>
              <w:t>10:40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B68B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B68B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B68BB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B68B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B68BB" w:rsidP="003D7AD0">
            <w:pPr>
              <w:ind w:firstLine="0"/>
              <w:jc w:val="center"/>
            </w:pPr>
            <w:r w:rsidRPr="00DB68B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DB68BB" w:rsidRPr="00F242EB" w:rsidRDefault="00DB68B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B68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DB68B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DB68B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DB68B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8B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DB68BB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1FB4B30-BE6B-45B8-BEDA-6306A770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2026-05-05T14:17:00Z</dcterms:created>
  <dcterms:modified xsi:type="dcterms:W3CDTF">2026-05-05T14:18:00Z</dcterms:modified>
</cp:coreProperties>
</file>