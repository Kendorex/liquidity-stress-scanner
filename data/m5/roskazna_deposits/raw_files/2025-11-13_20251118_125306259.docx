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A140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A140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A140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A140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A140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A140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A1409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A140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 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A140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A140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A140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A140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7A1409" w:rsidP="00A84BB5">
            <w:pPr>
              <w:ind w:firstLine="0"/>
              <w:jc w:val="center"/>
            </w:pPr>
            <w:r>
              <w:t>с 16:30 по 17:20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7A1409" w:rsidP="00A84BB5">
            <w:pPr>
              <w:ind w:firstLine="0"/>
              <w:jc w:val="center"/>
            </w:pPr>
            <w:r>
              <w:t>с 16:30 по 17:20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7A1409" w:rsidP="003D7AD0">
            <w:pPr>
              <w:ind w:firstLine="0"/>
              <w:jc w:val="center"/>
            </w:pPr>
            <w:r w:rsidRPr="007A1409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2 061 828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A140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A140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A140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A140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40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A1409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D75A4C-DC00-464B-A9BE-FBF583A1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2025-11-13T14:26:00Z</dcterms:created>
  <dcterms:modified xsi:type="dcterms:W3CDTF">2025-11-13T14:26:00Z</dcterms:modified>
</cp:coreProperties>
</file>