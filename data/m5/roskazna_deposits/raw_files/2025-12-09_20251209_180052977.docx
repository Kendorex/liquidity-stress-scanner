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81224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09.12.2025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81224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22025416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81224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812249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81224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81224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81224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09.12.2025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81224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10.12.2025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812249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81224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81224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812249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812249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812249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812249" w:rsidP="00605D85">
            <w:pPr>
              <w:ind w:firstLine="0"/>
              <w:jc w:val="center"/>
            </w:pPr>
            <w:r>
              <w:t>10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812249" w:rsidP="00605D85">
            <w:pPr>
              <w:ind w:firstLine="0"/>
              <w:jc w:val="center"/>
            </w:pPr>
            <w:r>
              <w:t>1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812249" w:rsidP="001813AC">
            <w:pPr>
              <w:ind w:firstLine="0"/>
              <w:jc w:val="center"/>
            </w:pPr>
            <w:r>
              <w:t>с зачетом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812249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81224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81224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09:40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81224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09:38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81224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09:38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09:40 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812249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812249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812249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812249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81224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812249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81224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812249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812249" w:rsidP="00A84BB5">
            <w:pPr>
              <w:ind w:firstLine="0"/>
              <w:jc w:val="center"/>
            </w:pPr>
            <w:r>
              <w:t>с 10:00 по 10:10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812249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812249" w:rsidP="003D7AD0">
            <w:pPr>
              <w:ind w:firstLine="0"/>
              <w:jc w:val="center"/>
            </w:pPr>
            <w:r w:rsidRPr="00812249">
              <w:t>совместное проведение расчетов по договорам банковского депозита, договорам репо и договорам займа ценных бумаг в соответствии с документами клиринговой организации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81224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81224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81224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81224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81224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81224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81224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81224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81224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2249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12249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1EC08608-D68E-4C54-88B7-12E881302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525</Words>
  <Characters>2997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3515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2025-12-09T08:11:00Z</dcterms:created>
  <dcterms:modified xsi:type="dcterms:W3CDTF">2025-12-09T08:12:00Z</dcterms:modified>
</cp:coreProperties>
</file>