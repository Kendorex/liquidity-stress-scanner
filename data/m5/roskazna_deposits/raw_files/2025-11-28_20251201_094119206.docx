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790 000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F2F9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F2F9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F2F9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F2F9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F2F9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F2F9B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F2F9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F2F9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F2F9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F2F9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F2F9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CF2F9B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CF2F9B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CF2F9B" w:rsidP="003D7AD0">
            <w:pPr>
              <w:ind w:firstLine="0"/>
              <w:jc w:val="center"/>
            </w:pPr>
            <w:r w:rsidRPr="00CF2F9B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754 325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754 325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754 325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F2F9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F9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2F9B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39FD175-97B2-4E04-8EB6-85860B6B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2025-11-28T09:08:00Z</dcterms:created>
  <dcterms:modified xsi:type="dcterms:W3CDTF">2025-11-28T09:08:00Z</dcterms:modified>
</cp:coreProperties>
</file>