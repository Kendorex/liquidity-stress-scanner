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18.11.2025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22025376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E03B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E03B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E03B3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E03B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E03B3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E03B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E03B3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E03B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E03B3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E03B3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E03B3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E03B3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BE03B3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BE03B3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BE03B3" w:rsidP="003D7AD0">
            <w:pPr>
              <w:ind w:firstLine="0"/>
              <w:jc w:val="center"/>
            </w:pPr>
            <w:r w:rsidRPr="00BE03B3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74 150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BE03B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E03B3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BE03B3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BE03B3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3B3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3B3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750D24E-8EC4-4969-8B1C-59D08B64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2025-11-18T09:29:00Z</dcterms:created>
  <dcterms:modified xsi:type="dcterms:W3CDTF">2025-11-18T09:30:00Z</dcterms:modified>
</cp:coreProperties>
</file>