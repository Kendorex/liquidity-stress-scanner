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18.12.2025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22025439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183 000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18.12.2025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22.12.2025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6F7AF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6F7AF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6F7AF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6F7AF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6F7AF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6F7AF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6F7AF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6F7AF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6F7AF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6F7AF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6F7AF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6F7AF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6F7AF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6F7AF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6F7AFD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6F7AF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6F7AFD" w:rsidP="003D7AD0">
            <w:pPr>
              <w:ind w:firstLine="0"/>
              <w:jc w:val="center"/>
            </w:pPr>
            <w:r w:rsidRPr="006F7AF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257 336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183 000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15,77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6F7AF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4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7AF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6F7AFD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77F3E527-BD5D-4384-89F3-740592D59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2025-12-18T08:04:00Z</dcterms:created>
  <dcterms:modified xsi:type="dcterms:W3CDTF">2025-12-18T08:04:00Z</dcterms:modified>
</cp:coreProperties>
</file>