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818B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818B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818B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818B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818B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818B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818B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818B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818B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818B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818B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818B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818B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818B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818B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818B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818B4" w:rsidP="003D7AD0">
            <w:pPr>
              <w:ind w:firstLine="0"/>
              <w:jc w:val="center"/>
            </w:pPr>
            <w:r w:rsidRPr="006818B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367 827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818B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8B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818B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2CAA56D-9E5E-4C15-B9E2-63399624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2025-12-25T14:24:00Z</dcterms:created>
  <dcterms:modified xsi:type="dcterms:W3CDTF">2025-12-25T14:25:00Z</dcterms:modified>
</cp:coreProperties>
</file>