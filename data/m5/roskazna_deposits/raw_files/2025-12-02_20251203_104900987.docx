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02.12.2025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22025402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62C91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62C9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62C91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2C91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62C91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62C91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62C91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62C91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62C91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62C91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62C91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62C91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62C91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62C91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62C91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62C91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62C91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62C91" w:rsidP="003D7AD0">
            <w:pPr>
              <w:ind w:firstLine="0"/>
              <w:jc w:val="center"/>
            </w:pPr>
            <w:r w:rsidRPr="00F62C91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F62C91" w:rsidRPr="00F242EB" w:rsidRDefault="00F62C91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62C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F62C91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F62C91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F62C91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2C91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2C91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AE49ACA-DB63-4309-AA31-87DB5BE75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2025-12-03T07:47:00Z</dcterms:created>
  <dcterms:modified xsi:type="dcterms:W3CDTF">2025-12-03T07:48:00Z</dcterms:modified>
</cp:coreProperties>
</file>