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432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17.12.2025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8432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22025437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8432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84329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8432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8432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432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432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84329F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8432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8432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84329F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84329F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84329F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84329F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84329F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84329F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84329F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8432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8432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8432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8432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84329F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84329F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84329F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84329F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8432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84329F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8432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84329F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84329F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84329F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84329F" w:rsidP="003D7AD0">
            <w:pPr>
              <w:ind w:firstLine="0"/>
              <w:jc w:val="center"/>
            </w:pPr>
            <w:r w:rsidRPr="0084329F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8432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432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699 020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432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432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432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432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432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84329F" w:rsidRPr="00F242EB" w:rsidRDefault="0084329F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8432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84329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29F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4329F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D5D36B7-A98C-4994-8A03-060ABFAA8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2025-12-17T08:52:00Z</dcterms:created>
  <dcterms:modified xsi:type="dcterms:W3CDTF">2025-12-17T08:53:00Z</dcterms:modified>
</cp:coreProperties>
</file>