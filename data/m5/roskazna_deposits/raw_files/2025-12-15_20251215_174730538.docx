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15.12.2025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22025434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007E8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007E8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007E8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007E8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007E8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007E8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007E8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007E8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007E8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007E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007E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007E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007E8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007E8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007E8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007E8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007E8" w:rsidP="003D7AD0">
            <w:pPr>
              <w:ind w:firstLine="0"/>
              <w:jc w:val="center"/>
            </w:pPr>
            <w:r w:rsidRPr="008007E8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1 009 500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8007E8" w:rsidRPr="00F242EB" w:rsidRDefault="008007E8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00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7E8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007E8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8C76FA6-D0AE-406F-839E-2905A229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2025-12-15T12:32:00Z</dcterms:created>
  <dcterms:modified xsi:type="dcterms:W3CDTF">2025-12-15T12:32:00Z</dcterms:modified>
</cp:coreProperties>
</file>