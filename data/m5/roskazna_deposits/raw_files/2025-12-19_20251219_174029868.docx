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E1BC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E1BC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E1BC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E1BC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E1BC7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E1BC7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E1BC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E1BC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E1BC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E1BC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E1BC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E1BC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E1BC7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E1BC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E1BC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E1BC7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E1BC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E1BC7" w:rsidP="003D7AD0">
            <w:pPr>
              <w:ind w:firstLine="0"/>
              <w:jc w:val="center"/>
            </w:pPr>
            <w:r w:rsidRPr="00CE1BC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CE1BC7" w:rsidRPr="00F242EB" w:rsidRDefault="00CE1BC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E1B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E1BC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E1BC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E1BC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BC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E1BC7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51B5AFE-3F51-4543-83CC-81D3A43E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2025-12-19T08:28:00Z</dcterms:created>
  <dcterms:modified xsi:type="dcterms:W3CDTF">2025-12-19T08:29:00Z</dcterms:modified>
</cp:coreProperties>
</file>