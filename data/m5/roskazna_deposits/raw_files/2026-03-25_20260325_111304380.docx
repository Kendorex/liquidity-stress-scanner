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22026070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6307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6307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6307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6307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6307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6307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6307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6307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6307D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6307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6307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6307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6307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6307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6307D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6307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6307D" w:rsidP="003D7AD0">
            <w:pPr>
              <w:ind w:firstLine="0"/>
              <w:jc w:val="center"/>
            </w:pPr>
            <w:r w:rsidRPr="0046307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46307D">
        <w:trPr>
          <w:trHeight w:val="892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  <w:bookmarkStart w:id="0" w:name="_GoBack"/>
        <w:bookmarkEnd w:id="0"/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14,78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601 318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6307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07D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307D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0905103-8B40-4822-A383-3C0641D4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2026-03-25T08:08:00Z</dcterms:created>
  <dcterms:modified xsi:type="dcterms:W3CDTF">2026-03-25T08:09:00Z</dcterms:modified>
</cp:coreProperties>
</file>