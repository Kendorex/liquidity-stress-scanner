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07.05.2026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22026148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07.05.2026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11.02.2027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2B5CE2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2B5CE2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2B5CE2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2B5CE2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2B5CE2" w:rsidP="00605D85">
            <w:pPr>
              <w:ind w:firstLine="0"/>
              <w:jc w:val="center"/>
            </w:pPr>
            <w:r>
              <w:t>Пополняемый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2B5CE2" w:rsidP="00605D85">
            <w:pPr>
              <w:ind w:firstLine="0"/>
              <w:jc w:val="center"/>
            </w:pPr>
            <w:r>
              <w:t>5 000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2B5CE2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2B5CE2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2B5CE2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10:55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2B5CE2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2B5CE2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2B5CE2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2B5CE2" w:rsidP="00A27604">
            <w:pPr>
              <w:ind w:hanging="11"/>
              <w:jc w:val="center"/>
              <w:rPr>
                <w:lang w:val="en-US"/>
              </w:rPr>
            </w:pPr>
            <w:r>
              <w:t>11:10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11:40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2B5CE2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11:10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11:50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2B5CE2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2B5CE2" w:rsidP="00A84BB5">
            <w:pPr>
              <w:ind w:firstLine="0"/>
              <w:jc w:val="center"/>
            </w:pPr>
            <w:r>
              <w:t>с 11:50 по 12:10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2B5CE2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2B5CE2" w:rsidP="003D7AD0">
            <w:pPr>
              <w:ind w:firstLine="0"/>
              <w:jc w:val="center"/>
            </w:pPr>
            <w:r w:rsidRPr="002B5CE2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2B5CE2" w:rsidRPr="00F242EB" w:rsidRDefault="002B5CE2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2B5CE2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2B5CE2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2B5CE2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2B5CE2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CE2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2B5CE2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4E462B6-8B44-46F4-B0A9-BE4B54C8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2026-05-07T13:57:00Z</dcterms:created>
  <dcterms:modified xsi:type="dcterms:W3CDTF">2026-05-07T13:58:00Z</dcterms:modified>
</cp:coreProperties>
</file>