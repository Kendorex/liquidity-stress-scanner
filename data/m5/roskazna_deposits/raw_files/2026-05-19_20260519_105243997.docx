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19.05.2026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22026166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18.05.2027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F072F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F072F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F072F4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072F4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F072F4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F072F4" w:rsidP="00605D85">
            <w:pPr>
              <w:ind w:firstLine="0"/>
              <w:jc w:val="center"/>
            </w:pPr>
            <w:r>
              <w:t>5 000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F072F4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F072F4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F072F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F072F4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F072F4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F072F4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F072F4" w:rsidP="00A27604">
            <w:pPr>
              <w:ind w:hanging="11"/>
              <w:jc w:val="center"/>
              <w:rPr>
                <w:lang w:val="en-US"/>
              </w:rPr>
            </w:pPr>
            <w:r>
              <w:t>10:20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F072F4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F072F4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F072F4" w:rsidP="00A84BB5">
            <w:pPr>
              <w:ind w:firstLine="0"/>
              <w:jc w:val="center"/>
            </w:pPr>
            <w:r>
              <w:t>с 11:00 по 11:20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F072F4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F072F4" w:rsidP="003D7AD0">
            <w:pPr>
              <w:ind w:firstLine="0"/>
              <w:jc w:val="center"/>
            </w:pPr>
            <w:r w:rsidRPr="00F072F4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65 000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F072F4" w:rsidRPr="00F242EB" w:rsidRDefault="00F072F4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F072F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F072F4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F072F4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F072F4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72F4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072F4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9F6C8F4-76DD-4934-BE04-A5BB08927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2026-05-19T07:38:00Z</dcterms:created>
  <dcterms:modified xsi:type="dcterms:W3CDTF">2026-05-19T07:39:00Z</dcterms:modified>
</cp:coreProperties>
</file>