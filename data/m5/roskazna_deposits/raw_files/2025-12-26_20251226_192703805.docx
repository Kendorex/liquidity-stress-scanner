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26.12.2025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22025455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26.12.2025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9A0A9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15,28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9A0A9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9A0A9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9A0A9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9A0A9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9A0A9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9A0A9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9A0A9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18:35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18:35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18:40**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9A0A9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9A0A9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9A0A9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9A0A9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18:42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9A0A9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18:42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19:10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9A0A9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9A0A9D" w:rsidP="00A84BB5">
            <w:pPr>
              <w:ind w:firstLine="0"/>
              <w:jc w:val="center"/>
            </w:pPr>
            <w:r>
              <w:t>с 19:10 по 19:20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9A0A9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9A0A9D" w:rsidP="003D7AD0">
            <w:pPr>
              <w:ind w:firstLine="0"/>
              <w:jc w:val="center"/>
            </w:pPr>
            <w:r w:rsidRPr="000D098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473 387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15,54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9A0A9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A9D"/>
    <w:rsid w:val="0001348B"/>
    <w:rsid w:val="000315D5"/>
    <w:rsid w:val="000529E5"/>
    <w:rsid w:val="000C0CCB"/>
    <w:rsid w:val="000D0985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A0A9D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5204460-744C-4537-A7D0-C81BFEC33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Латалина Людмила Анатольевна</dc:creator>
  <cp:lastModifiedBy>Латалина Людмила Анатольевна</cp:lastModifiedBy>
  <cp:revision>2</cp:revision>
  <dcterms:created xsi:type="dcterms:W3CDTF">2025-12-26T16:18:00Z</dcterms:created>
  <dcterms:modified xsi:type="dcterms:W3CDTF">2025-12-26T16:18:00Z</dcterms:modified>
</cp:coreProperties>
</file>