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05.02.2026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  <w:bookmarkStart w:id="0" w:name="_GoBack"/>
        <w:bookmarkEnd w:id="0"/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D6A2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D6A2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D6A20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D6A2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D6A2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D6A2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D6A2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D6A2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D6A2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D6A20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D6A20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D6A20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D6A20" w:rsidP="00A27604">
            <w:pPr>
              <w:ind w:hanging="11"/>
              <w:jc w:val="center"/>
              <w:rPr>
                <w:lang w:val="en-US"/>
              </w:rPr>
            </w:pPr>
            <w:r>
              <w:t>15:20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D6A2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D6A2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D6A20" w:rsidP="00A84BB5">
            <w:pPr>
              <w:ind w:firstLine="0"/>
              <w:jc w:val="center"/>
            </w:pPr>
            <w:r>
              <w:t>с 16:00 по 16:20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D6A2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D6A20" w:rsidP="003D7AD0">
            <w:pPr>
              <w:ind w:firstLine="0"/>
              <w:jc w:val="center"/>
            </w:pPr>
            <w:r w:rsidRPr="004D6A2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161 974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D6A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4D6A20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4D6A20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4D6A20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A2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4D6A20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9BF364C-F6E0-45D3-B4FA-EEDE21A4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2026-02-05T13:00:00Z</dcterms:created>
  <dcterms:modified xsi:type="dcterms:W3CDTF">2026-02-05T13:01:00Z</dcterms:modified>
</cp:coreProperties>
</file>