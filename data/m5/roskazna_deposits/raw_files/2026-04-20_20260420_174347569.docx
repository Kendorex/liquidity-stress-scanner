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61AC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61AC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1AC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61AC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61AC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61AC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61AC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61AC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61AC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61AC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61AC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61AC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61AC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61AC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61ACD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61AC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61ACD" w:rsidP="003D7AD0">
            <w:pPr>
              <w:ind w:firstLine="0"/>
              <w:jc w:val="center"/>
            </w:pPr>
            <w:r w:rsidRPr="00F61AC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61ACD" w:rsidRPr="00F242EB" w:rsidRDefault="00F61ACD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61AC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AC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1ACD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B5D885C-18F4-4268-8F34-5EBF4F2B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2026-04-20T08:11:00Z</dcterms:created>
  <dcterms:modified xsi:type="dcterms:W3CDTF">2026-04-20T08:12:00Z</dcterms:modified>
</cp:coreProperties>
</file>