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C40A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C40A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C40A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C40A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C40A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C40A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C40A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C40A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C40A2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C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C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C40A2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C40A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C40A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C40A2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C40A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C40A2" w:rsidP="003D7AD0">
            <w:pPr>
              <w:ind w:firstLine="0"/>
              <w:jc w:val="center"/>
            </w:pPr>
            <w:r w:rsidRPr="000B466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C40A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0A2"/>
    <w:rsid w:val="0001348B"/>
    <w:rsid w:val="000315D5"/>
    <w:rsid w:val="000529E5"/>
    <w:rsid w:val="000B4660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EC40A2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CF00E47-445E-4B48-B43B-7B1F371B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2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2</cp:revision>
  <dcterms:created xsi:type="dcterms:W3CDTF">2026-05-12T12:13:00Z</dcterms:created>
  <dcterms:modified xsi:type="dcterms:W3CDTF">2026-05-12T12:13:00Z</dcterms:modified>
</cp:coreProperties>
</file>