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10.02.2026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22026029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2602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26026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2602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2602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2602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26026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26026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2602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26026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2602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2602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2602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26026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26026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26026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26026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26026" w:rsidP="003D7AD0">
            <w:pPr>
              <w:ind w:firstLine="0"/>
              <w:jc w:val="center"/>
            </w:pPr>
            <w:r w:rsidRPr="00D26026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299 507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2602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026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26026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AEF1F19-B0C0-46C4-ADD5-CCB04EA87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2026-02-10T08:28:00Z</dcterms:created>
  <dcterms:modified xsi:type="dcterms:W3CDTF">2026-02-10T08:29:00Z</dcterms:modified>
</cp:coreProperties>
</file>