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10.04.2026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22026102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9132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9132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9132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9132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9132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9132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9132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9132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9132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9132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9132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9132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9132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9132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91329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9132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91329" w:rsidP="003D7AD0">
            <w:pPr>
              <w:ind w:firstLine="0"/>
              <w:jc w:val="center"/>
            </w:pPr>
            <w:r w:rsidRPr="0069132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790 000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913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32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1329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3EDEF45-9EFC-4602-AF3C-D7A09DC0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2026-04-10T08:51:00Z</dcterms:created>
  <dcterms:modified xsi:type="dcterms:W3CDTF">2026-04-10T08:51:00Z</dcterms:modified>
</cp:coreProperties>
</file>