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4085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4085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4085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4085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4085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4085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4085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4085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4085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408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408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4085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4085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4085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4085B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4085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4085B" w:rsidP="003D7AD0">
            <w:pPr>
              <w:ind w:firstLine="0"/>
              <w:jc w:val="center"/>
            </w:pPr>
            <w:r w:rsidRPr="0014085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1 670 000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4085B" w:rsidRPr="00F242EB" w:rsidRDefault="0014085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408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85B"/>
    <w:rsid w:val="0001348B"/>
    <w:rsid w:val="000315D5"/>
    <w:rsid w:val="000529E5"/>
    <w:rsid w:val="000C0CCB"/>
    <w:rsid w:val="0010018C"/>
    <w:rsid w:val="0011116A"/>
    <w:rsid w:val="0014085B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E481771-51DF-4044-9391-C07FE136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2026-04-28T15:54:00Z</dcterms:created>
  <dcterms:modified xsi:type="dcterms:W3CDTF">2026-04-28T15:54:00Z</dcterms:modified>
</cp:coreProperties>
</file>