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08.07.2021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22021050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09.07.2021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23.07.2021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C3AE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C3AE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C3AE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C3AE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C3AEA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1C3AE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1C3AEA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442 406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1C3AE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C3AEA"/>
    <w:rsid w:val="000529E5"/>
    <w:rsid w:val="000C0CCB"/>
    <w:rsid w:val="0011116A"/>
    <w:rsid w:val="001C3AE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9EE0D-89E9-42DF-8759-5121A597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2025-12-25T14:32:00Z</dcterms:created>
  <dcterms:modified xsi:type="dcterms:W3CDTF">2025-12-25T14:33:00Z</dcterms:modified>
</cp:coreProperties>
</file>