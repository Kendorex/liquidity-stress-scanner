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C47F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C47F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C47F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C47F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C47F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C47F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C47F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C47F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C47F8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C47F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C47F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C47F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C47F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C47F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C47F8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C47F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C47F8" w:rsidP="003D7AD0">
            <w:pPr>
              <w:ind w:firstLine="0"/>
              <w:jc w:val="center"/>
            </w:pPr>
            <w:r w:rsidRPr="007C47F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C47F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7F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C47F8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507D88E-EBD3-422B-8AAC-9A58D7C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2025-12-26T13:52:00Z</dcterms:created>
  <dcterms:modified xsi:type="dcterms:W3CDTF">2025-12-26T13:52:00Z</dcterms:modified>
</cp:coreProperties>
</file>