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02.12.2025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22025403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71BC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71BC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71BCC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71BC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71BC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71BC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71BC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71BC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71BC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71BCC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71BCC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71BCC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71BCC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71BC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71BC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71BCC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71BC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71BCC" w:rsidP="003D7AD0">
            <w:pPr>
              <w:ind w:firstLine="0"/>
              <w:jc w:val="center"/>
            </w:pPr>
            <w:r w:rsidRPr="00E71BC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254 848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E71BCC" w:rsidRPr="00F242EB" w:rsidRDefault="00E71BCC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71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E71BCC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E71BCC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E71BCC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BCC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71BCC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E48DD4B-740F-4FE5-94DA-EC2A289DF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2025-12-03T07:46:00Z</dcterms:created>
  <dcterms:modified xsi:type="dcterms:W3CDTF">2025-12-03T07:47:00Z</dcterms:modified>
</cp:coreProperties>
</file>