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570D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19.03.2026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570D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22026068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570D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570D13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570D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570D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70D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19.03.2026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70D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20.03.2026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570D13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570D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14,80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570D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570D13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570D13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570D13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570D13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570D13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570D13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570D13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570D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570D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570D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570D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570D13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570D13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570D13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570D13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570D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16:40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570D13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570D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16:50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570D13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570D13" w:rsidP="00A84BB5">
            <w:pPr>
              <w:ind w:firstLine="0"/>
              <w:jc w:val="center"/>
            </w:pPr>
            <w:r>
              <w:t>с 16:50 по 17:00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570D13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570D13" w:rsidP="003D7AD0">
            <w:pPr>
              <w:ind w:firstLine="0"/>
              <w:jc w:val="center"/>
            </w:pPr>
            <w:r w:rsidRPr="00570D13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570D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70D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70D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70D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70D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70D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70D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570D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570D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0D13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70D13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5E8A012-0DF7-4B2A-944C-A63F74F22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2026-03-19T13:39:00Z</dcterms:created>
  <dcterms:modified xsi:type="dcterms:W3CDTF">2026-03-19T13:39:00Z</dcterms:modified>
</cp:coreProperties>
</file>