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3293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3293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3293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3293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3293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3293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C3293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3293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3293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3293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3293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3293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C3293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C3293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C3293E" w:rsidP="00A84BB5">
            <w:pPr>
              <w:ind w:firstLine="0"/>
              <w:jc w:val="center"/>
            </w:pPr>
            <w:r>
              <w:t>с 16:10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C3293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C3293E" w:rsidP="003D7AD0">
            <w:pPr>
              <w:ind w:firstLine="0"/>
              <w:jc w:val="center"/>
            </w:pPr>
            <w:r w:rsidRPr="00C3293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217 000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3293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93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3293E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2E23EAD-22C0-4384-ADED-0B3466D1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2026-03-17T12:52:00Z</dcterms:created>
  <dcterms:modified xsi:type="dcterms:W3CDTF">2026-03-17T12:52:00Z</dcterms:modified>
</cp:coreProperties>
</file>