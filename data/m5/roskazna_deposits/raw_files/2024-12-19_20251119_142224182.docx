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3A49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19.12.2024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3A49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22024652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3A49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3A49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3A49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3A49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A49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19.12.2024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A49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23.12.2024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3A49C5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3A49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20,05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3A49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3A49C5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3A49C5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3A49C5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3A49C5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3A49C5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3A49C5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3A49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3A49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09:30 по 09:40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3A49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09:30 по 09:35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3A49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09:35 по 09:40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3A49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09:40 по 09:50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3A49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09:40 по 10:00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3A49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11:00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3A49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11:00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3A49C5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3A49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20,05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3A49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999 000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3A49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750 000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3A49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749 000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3A49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20,09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3A49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20,05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3A49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22,00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3A49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3A49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A49C5"/>
    <w:rsid w:val="000529E5"/>
    <w:rsid w:val="000C0CCB"/>
    <w:rsid w:val="0011116A"/>
    <w:rsid w:val="001C4AC6"/>
    <w:rsid w:val="001D6A57"/>
    <w:rsid w:val="001D6AEA"/>
    <w:rsid w:val="003A49C5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9F4EDC-C718-4C1A-BD17-C5740A24F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1</TotalTime>
  <Pages>2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2025-11-19T11:14:00Z</dcterms:created>
  <dcterms:modified xsi:type="dcterms:W3CDTF">2025-11-19T11:15:00Z</dcterms:modified>
</cp:coreProperties>
</file>