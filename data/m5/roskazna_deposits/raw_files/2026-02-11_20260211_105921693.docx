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bookmarkStart w:id="0" w:name="_GoBack"/>
            <w:bookmarkEnd w:id="0"/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B82A4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11.02.2026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B82A4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22026030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B82A4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B82A4F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B82A4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B82A4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B82A4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11.02.2026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B82A4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13.02.2026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B82A4F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B82A4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15,28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B82A4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B82A4F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B82A4F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B82A4F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B82A4F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B82A4F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B82A4F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B82A4F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B82A4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АО СПВБ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B82A4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10:10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B82A4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B82A4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10:10**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B82A4F" w:rsidP="00BE0679">
            <w:pPr>
              <w:ind w:firstLine="0"/>
              <w:jc w:val="center"/>
            </w:pPr>
            <w:r>
              <w:rPr>
                <w:lang w:val="en-US"/>
              </w:rPr>
              <w:t>120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B82A4F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B82A4F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B82A4F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B82A4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11:00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82A4F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B82A4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11:10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B82A4F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B82A4F" w:rsidP="00A84BB5">
            <w:pPr>
              <w:ind w:firstLine="0"/>
              <w:jc w:val="center"/>
            </w:pPr>
            <w:r>
              <w:t>с 11:10 по 11:30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B82A4F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B82A4F" w:rsidP="003D7AD0">
            <w:pPr>
              <w:ind w:firstLine="0"/>
              <w:jc w:val="center"/>
            </w:pPr>
            <w:r w:rsidRPr="00B82A4F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B82A4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15,43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B82A4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333 985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B82A4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B82A4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B82A4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15,44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B82A4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15,28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B82A4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15,44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BE0679" w:rsidRPr="00605D85" w:rsidRDefault="00B82A4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 xml:space="preserve">Количество кредитных организаций, заявки </w:t>
            </w:r>
            <w:r w:rsidRPr="00F242EB">
              <w:lastRenderedPageBreak/>
              <w:t>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B82A4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3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674164">
      <w:pPr>
        <w:ind w:right="141"/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82A4F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3D13D7"/>
    <w:rsid w:val="003D7AD0"/>
    <w:rsid w:val="0046681E"/>
    <w:rsid w:val="004725CE"/>
    <w:rsid w:val="00503821"/>
    <w:rsid w:val="00504B28"/>
    <w:rsid w:val="00565A8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82A4F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9E032C80-09B0-4124-8EA6-D1F5814B0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1</TotalTime>
  <Pages>3</Pages>
  <Words>520</Words>
  <Characters>2964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3478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Щетилина Екатерина Михайловна</dc:creator>
  <cp:lastModifiedBy>Щетилина Екатерина Михайловна</cp:lastModifiedBy>
  <cp:revision>1</cp:revision>
  <dcterms:created xsi:type="dcterms:W3CDTF">2026-02-11T07:55:00Z</dcterms:created>
  <dcterms:modified xsi:type="dcterms:W3CDTF">2026-02-11T07:56:00Z</dcterms:modified>
</cp:coreProperties>
</file>