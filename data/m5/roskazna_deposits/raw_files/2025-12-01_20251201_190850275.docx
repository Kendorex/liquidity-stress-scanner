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47DF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47DF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47DF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47DF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47DF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47DF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47DF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47DF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47DF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47DF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47DF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47DF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47DF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47DF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47DFB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47DF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47DFB" w:rsidP="003D7AD0">
            <w:pPr>
              <w:ind w:firstLine="0"/>
              <w:jc w:val="center"/>
            </w:pPr>
            <w:r w:rsidRPr="00547DF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589 054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589 054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589 054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547DFB" w:rsidRPr="00F242EB" w:rsidRDefault="00547DF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47DF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DF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47DFB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4E6F9AA-B91E-4578-BC66-745F47A3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2025-12-01T16:06:00Z</dcterms:created>
  <dcterms:modified xsi:type="dcterms:W3CDTF">2025-12-01T16:07:00Z</dcterms:modified>
</cp:coreProperties>
</file>