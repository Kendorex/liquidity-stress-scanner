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97DD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97DD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97DD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97DD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97DD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97DD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97DD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97DD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97DD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97DD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97DD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97DD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97DDA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97DD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97DD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97DDA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97DD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97DDA" w:rsidP="003D7AD0">
            <w:pPr>
              <w:ind w:firstLine="0"/>
              <w:jc w:val="center"/>
            </w:pPr>
            <w:r w:rsidRPr="00197DD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97DDA" w:rsidRPr="00F242EB" w:rsidRDefault="00197DD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97DD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97DD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97DD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97DD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DDA"/>
    <w:rsid w:val="0001348B"/>
    <w:rsid w:val="000315D5"/>
    <w:rsid w:val="000529E5"/>
    <w:rsid w:val="000C0CCB"/>
    <w:rsid w:val="0010018C"/>
    <w:rsid w:val="0011116A"/>
    <w:rsid w:val="001813AC"/>
    <w:rsid w:val="00197DDA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1C88690-0EA8-47F1-A88E-3421EFAE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2025-12-08T09:36:00Z</dcterms:created>
  <dcterms:modified xsi:type="dcterms:W3CDTF">2025-12-08T09:36:00Z</dcterms:modified>
</cp:coreProperties>
</file>