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22025411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04.12.2026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A1D87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A1D87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A1D87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A1D87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A1D87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A1D87" w:rsidP="00605D85">
            <w:pPr>
              <w:ind w:firstLine="0"/>
              <w:jc w:val="center"/>
            </w:pPr>
            <w: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A1D87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5A1D87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A1D87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A1D87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A1D87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A1D87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A1D87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5A1D87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5A1D87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5A1D87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5A1D87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5A1D87" w:rsidP="003D7AD0">
            <w:pPr>
              <w:ind w:firstLine="0"/>
              <w:jc w:val="center"/>
            </w:pPr>
            <w:r w:rsidRPr="005A1D87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5A1D87" w:rsidRPr="00F242EB" w:rsidRDefault="005A1D87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A1D87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5A1D87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5A1D87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5A1D87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D87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A1D87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8C83548-B4EA-493A-AA23-3B8881CA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2025-12-05T09:00:00Z</dcterms:created>
  <dcterms:modified xsi:type="dcterms:W3CDTF">2025-12-05T09:01:00Z</dcterms:modified>
</cp:coreProperties>
</file>