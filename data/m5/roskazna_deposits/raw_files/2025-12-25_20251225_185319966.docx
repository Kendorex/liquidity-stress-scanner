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22025451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450E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450E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450E4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450E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450E4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450E4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450E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450E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450E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450E4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450E4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450E4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450E4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450E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450E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450E4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450E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450E4" w:rsidP="003D7AD0">
            <w:pPr>
              <w:ind w:firstLine="0"/>
              <w:jc w:val="center"/>
            </w:pPr>
            <w:r w:rsidRPr="002450E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450E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2450E4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2450E4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2450E4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0E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450E4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17EE52-E527-459C-94B1-BDC47554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2025-12-25T14:26:00Z</dcterms:created>
  <dcterms:modified xsi:type="dcterms:W3CDTF">2025-12-25T14:26:00Z</dcterms:modified>
</cp:coreProperties>
</file>