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331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10.12.2025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C331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22025424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C331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C3318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C331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C331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331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331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09.12.2026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C3318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C331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C3318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C33184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C3318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C33184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C33184" w:rsidP="00605D85">
            <w:pPr>
              <w:ind w:firstLine="0"/>
              <w:jc w:val="center"/>
            </w:pPr>
            <w: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C33184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C33184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C3318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C331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C331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C331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C331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C33184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C33184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C33184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C33184" w:rsidP="00A27604">
            <w:pPr>
              <w:ind w:hanging="11"/>
              <w:jc w:val="center"/>
              <w:rPr>
                <w:lang w:val="en-US"/>
              </w:rPr>
            </w:pPr>
            <w:r>
              <w:t>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C331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C33184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C331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C33184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C33184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C33184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C33184" w:rsidP="003D7AD0">
            <w:pPr>
              <w:ind w:firstLine="0"/>
              <w:jc w:val="center"/>
            </w:pPr>
            <w:r w:rsidRPr="00C33184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C331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331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331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331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331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331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331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C33184" w:rsidRPr="00F242EB" w:rsidRDefault="00C33184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C331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C331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C33184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C33184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C33184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3184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33184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A62CA6B-5BE1-46BD-B833-93473D37F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2025-12-10T08:51:00Z</dcterms:created>
  <dcterms:modified xsi:type="dcterms:W3CDTF">2025-12-10T08:52:00Z</dcterms:modified>
</cp:coreProperties>
</file>