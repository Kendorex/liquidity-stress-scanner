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E12C3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09.04.2026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E12C3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22026101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E12C3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E12C3F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E12C3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E12C3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12C3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09.04.2026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12C3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14.01.2027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E12C3F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E12C3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E12C3F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E12C3F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E12C3F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E12C3F" w:rsidP="00605D85">
            <w:pPr>
              <w:ind w:firstLine="0"/>
              <w:jc w:val="center"/>
            </w:pPr>
            <w:r>
              <w:t>Пополняемый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E12C3F" w:rsidP="00605D85">
            <w:pPr>
              <w:ind w:firstLine="0"/>
              <w:jc w:val="center"/>
            </w:pPr>
            <w:r>
              <w:t>20 000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E12C3F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E12C3F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E12C3F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E12C3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E12C3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10:30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E12C3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E12C3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10:30***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E12C3F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E12C3F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E12C3F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E12C3F" w:rsidP="00A27604">
            <w:pPr>
              <w:ind w:hanging="11"/>
              <w:jc w:val="center"/>
              <w:rPr>
                <w:lang w:val="en-US"/>
              </w:rPr>
            </w:pPr>
            <w:r>
              <w:t>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E12C3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E12C3F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E12C3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E12C3F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E12C3F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E12C3F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E12C3F" w:rsidP="003D7AD0">
            <w:pPr>
              <w:ind w:firstLine="0"/>
              <w:jc w:val="center"/>
            </w:pPr>
            <w:r w:rsidRPr="00E12C3F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E12C3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12C3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12C3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12C3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12C3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12C3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12C3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E12C3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E12C3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E12C3F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E12C3F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E12C3F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C3F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2C3F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69E6335-33F2-4DFC-9736-02B35D94A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Латалина Людмила Анатольевна</dc:creator>
  <cp:lastModifiedBy>Латалина Людмила Анатольевна</cp:lastModifiedBy>
  <cp:revision>1</cp:revision>
  <dcterms:created xsi:type="dcterms:W3CDTF">2026-04-09T14:31:00Z</dcterms:created>
  <dcterms:modified xsi:type="dcterms:W3CDTF">2026-04-09T14:31:00Z</dcterms:modified>
</cp:coreProperties>
</file>