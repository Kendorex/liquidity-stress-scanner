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219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27.04.2026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9219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22026120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9219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92196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9219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9219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219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219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92196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9219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92196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92196C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92196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92196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92196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92196C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92196C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92196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9219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9219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9219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9219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10:45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92196C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92196C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92196C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92196C" w:rsidP="00A27604">
            <w:pPr>
              <w:ind w:hanging="11"/>
              <w:jc w:val="center"/>
              <w:rPr>
                <w:lang w:val="en-US"/>
              </w:rPr>
            </w:pPr>
            <w:r>
              <w:t>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9219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92196C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9219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92196C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92196C" w:rsidP="00A84BB5">
            <w:pPr>
              <w:ind w:firstLine="0"/>
              <w:jc w:val="center"/>
            </w:pPr>
            <w:r>
              <w:t>с 11:40 по 12:00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92196C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92196C" w:rsidP="003D7AD0">
            <w:pPr>
              <w:ind w:firstLine="0"/>
              <w:jc w:val="center"/>
            </w:pPr>
            <w:r w:rsidRPr="0092196C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9219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219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219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219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219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219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219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92196C" w:rsidRPr="00F242EB" w:rsidRDefault="0092196C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9219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92196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92196C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92196C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92196C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196C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2196C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6B03795-A71B-4FF1-B724-E37EF6EED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2026-04-27T14:49:00Z</dcterms:created>
  <dcterms:modified xsi:type="dcterms:W3CDTF">2026-04-27T14:50:00Z</dcterms:modified>
</cp:coreProperties>
</file>