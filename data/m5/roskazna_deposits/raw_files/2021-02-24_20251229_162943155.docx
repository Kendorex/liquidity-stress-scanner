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24.02.2021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18.03.2021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97FD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97FD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97FD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97FD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97FD2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197FD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ПАО Московская Биржа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14:00 по 14:20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14:00 по 14:10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14:10 по 14:20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14:20 по 14:30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14:20 по 14:45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14:45 по 16:00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14:45 по 16:00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197FD2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197FD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7FD2"/>
    <w:rsid w:val="000529E5"/>
    <w:rsid w:val="000C0CCB"/>
    <w:rsid w:val="0011116A"/>
    <w:rsid w:val="00197FD2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C9598-6E9F-4875-82A2-4BB26A6C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2025-12-29T13:28:00Z</dcterms:created>
  <dcterms:modified xsi:type="dcterms:W3CDTF">2025-12-29T13:29:00Z</dcterms:modified>
</cp:coreProperties>
</file>