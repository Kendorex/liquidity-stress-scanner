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A023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25.05.2026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A023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22026173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A023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A023C9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A023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A023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A023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A023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29.06.2026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A023C9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A023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A023C9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A023C9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A023C9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A023C9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A023C9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A023C9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A023C9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A023C9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A023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A023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A023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A023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10:40***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A023C9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A023C9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A023C9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A023C9" w:rsidP="00A27604">
            <w:pPr>
              <w:ind w:hanging="11"/>
              <w:jc w:val="center"/>
              <w:rPr>
                <w:lang w:val="en-US"/>
              </w:rPr>
            </w:pPr>
            <w:r>
              <w:t>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A023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11:40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A023C9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A023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11:50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023C9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A023C9" w:rsidP="00A84BB5">
            <w:pPr>
              <w:ind w:firstLine="0"/>
              <w:jc w:val="center"/>
            </w:pPr>
            <w:r>
              <w:t>с 11:50 по 12:10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A023C9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A023C9" w:rsidP="003D7AD0">
            <w:pPr>
              <w:ind w:firstLine="0"/>
              <w:jc w:val="center"/>
            </w:pPr>
            <w:r w:rsidRPr="00A023C9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A023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0,20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A023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A023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A023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A023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0,22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A023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A023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0,30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A023C9" w:rsidRPr="00F242EB" w:rsidRDefault="00A023C9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A023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A023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A023C9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A023C9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A023C9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23C9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023C9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2361121-3E40-4E05-AC06-954BA117D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675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2026-05-25T14:55:00Z</dcterms:created>
  <dcterms:modified xsi:type="dcterms:W3CDTF">2026-05-25T14:56:00Z</dcterms:modified>
</cp:coreProperties>
</file>