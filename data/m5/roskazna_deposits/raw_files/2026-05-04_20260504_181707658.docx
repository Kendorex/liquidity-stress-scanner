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06.05.2026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81F8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81F85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81F8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81F8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81F8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81F8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81F8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81F8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81F85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81F8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81F8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81F85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81F8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81F8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81F85" w:rsidP="00A84BB5">
            <w:pPr>
              <w:ind w:firstLine="0"/>
              <w:jc w:val="center"/>
            </w:pPr>
            <w:r>
              <w:t>с 16:40 по 17:00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81F8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81F85" w:rsidP="003D7AD0">
            <w:pPr>
              <w:ind w:firstLine="0"/>
              <w:jc w:val="center"/>
            </w:pPr>
            <w:r w:rsidRPr="00381F8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81F85" w:rsidRPr="00F242EB" w:rsidRDefault="00381F85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81F8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F8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81F85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60FBE13-57E1-4B32-8DF0-A3A727DC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2026-05-04T13:42:00Z</dcterms:created>
  <dcterms:modified xsi:type="dcterms:W3CDTF">2026-05-04T13:43:00Z</dcterms:modified>
</cp:coreProperties>
</file>