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16.01.2026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7575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7575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7575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7575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7575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7575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7575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7575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75755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7575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7575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7575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7575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7575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75755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7575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75755" w:rsidP="003D7AD0">
            <w:pPr>
              <w:ind w:firstLine="0"/>
              <w:jc w:val="center"/>
            </w:pPr>
            <w:r w:rsidRPr="00E7575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339 735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755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75755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678DAD6-51C6-49E4-87BA-0F0BC9BD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2026-01-16T08:15:00Z</dcterms:created>
  <dcterms:modified xsi:type="dcterms:W3CDTF">2026-01-16T08:16:00Z</dcterms:modified>
</cp:coreProperties>
</file>