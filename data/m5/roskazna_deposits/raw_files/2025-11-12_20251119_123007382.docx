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22025368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36A8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36A8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36A84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36A8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36A84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36A8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36A84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36A8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36A84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36A84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36A84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36A84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636A84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636A84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636A84" w:rsidP="003D7AD0">
            <w:pPr>
              <w:ind w:firstLine="0"/>
              <w:jc w:val="center"/>
            </w:pPr>
            <w:r w:rsidRPr="00636A84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200 339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36A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36A84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36A84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36A84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A8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36A84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3C70702-3643-4D96-B4A2-1FEDA0F2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2025-11-12T08:40:00Z</dcterms:created>
  <dcterms:modified xsi:type="dcterms:W3CDTF">2025-11-12T08:40:00Z</dcterms:modified>
</cp:coreProperties>
</file>