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D11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21.10.2021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D11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22021081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D11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D11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D11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D11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D11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22.10.2021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D11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12.11.2021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D11A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D11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6,43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D11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D11AB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D11AB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D11AB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D11AB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ED11A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D11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ED11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ED11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ED11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ED11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ED11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ED11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ED11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ED11AB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ED11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6,94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ED11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484 000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ED11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ED11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ED11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6,96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ED11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6,60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ED11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6,99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ED11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ED11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D11AB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ED11AB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3CBB53-789E-4C64-809E-5C94316B5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1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2025-12-24T11:46:00Z</dcterms:created>
  <dcterms:modified xsi:type="dcterms:W3CDTF">2025-12-24T11:47:00Z</dcterms:modified>
</cp:coreProperties>
</file>