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397B9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20.11.2025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397B9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22025381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397B9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397B99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397B9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397B9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97B9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20.11.2025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97B9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397B99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397B9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397B99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397B99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397B99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397B99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397B99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397B99" w:rsidP="00605D85">
            <w:pPr>
              <w:ind w:firstLine="0"/>
              <w:jc w:val="center"/>
            </w:pPr>
            <w:r>
              <w:t>2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397B99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397B9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397B9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09:50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397B9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397B9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09:45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09:50***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397B99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397B99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397B99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397B99" w:rsidP="00A27604">
            <w:pPr>
              <w:ind w:hanging="11"/>
              <w:jc w:val="center"/>
              <w:rPr>
                <w:lang w:val="en-US"/>
              </w:rPr>
            </w:pPr>
            <w:r>
              <w:t>10:20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397B9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397B9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397B99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397B99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315D5" w:rsidP="008E0D7A">
            <w:pPr>
              <w:ind w:firstLine="0"/>
              <w:jc w:val="center"/>
            </w:pPr>
            <w:r w:rsidRPr="000315D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397B99" w:rsidP="003D7AD0">
            <w:pPr>
              <w:ind w:firstLine="0"/>
              <w:jc w:val="center"/>
            </w:pPr>
            <w:r w:rsidRPr="00397B99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397B9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97B9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231 551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97B9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97B9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97B9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97B9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97B9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0,70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397B9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397B9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lastRenderedPageBreak/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397B99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397B99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397B99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7B99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97B99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84BFDF5-4243-4205-B06A-4CF3FDFF3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663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2025-11-20T14:09:00Z</dcterms:created>
  <dcterms:modified xsi:type="dcterms:W3CDTF">2025-11-20T14:10:00Z</dcterms:modified>
</cp:coreProperties>
</file>