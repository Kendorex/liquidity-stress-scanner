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755C6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04.12.2025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755C6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22025407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755C6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755C6D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755C6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348 000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755C6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55C6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04.12.2025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55C6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08.12.2025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755C6D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755C6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755C6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755C6D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755C6D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755C6D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755C6D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755C6D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755C6D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755C6D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755C6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755C6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755C6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755C6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755C6D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755C6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755C6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755C6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755C6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55C6D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755C6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755C6D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755C6D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755C6D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755C6D" w:rsidP="003D7AD0">
            <w:pPr>
              <w:ind w:firstLine="0"/>
              <w:jc w:val="center"/>
            </w:pPr>
            <w:r w:rsidRPr="00755C6D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755C6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55C6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391 337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55C6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55C6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55C6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55C6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55C6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755C6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755C6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C6D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55C6D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84DCCA7-7CF9-4028-9C3E-FD85A2F49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Будаева Марина Юрьевна</dc:creator>
  <cp:lastModifiedBy>Будаева Марина Юрьевна</cp:lastModifiedBy>
  <cp:revision>1</cp:revision>
  <dcterms:created xsi:type="dcterms:W3CDTF">2025-12-04T08:34:00Z</dcterms:created>
  <dcterms:modified xsi:type="dcterms:W3CDTF">2025-12-04T08:34:00Z</dcterms:modified>
</cp:coreProperties>
</file>