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14F8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14F8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14F8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14F8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14F8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14F8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14F8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14F8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14F89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14F8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14F8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14F8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14F8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14F8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14F89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14F8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14F89" w:rsidP="003D7AD0">
            <w:pPr>
              <w:ind w:firstLine="0"/>
              <w:jc w:val="center"/>
            </w:pPr>
            <w:r w:rsidRPr="00D14F8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221 000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14F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F8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14F89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27D7CE1-2FFF-44CC-AC56-ED9AE992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2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2026-01-27T14:36:00Z</dcterms:created>
  <dcterms:modified xsi:type="dcterms:W3CDTF">2026-01-27T14:38:00Z</dcterms:modified>
</cp:coreProperties>
</file>