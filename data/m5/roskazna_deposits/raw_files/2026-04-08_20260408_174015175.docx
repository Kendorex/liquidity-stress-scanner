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08.04.2026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22026098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C44E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C44E1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C44E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C44E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C44E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C44E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C44E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C44E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C44E1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C44E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C44E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C44E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C44E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C44E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C44E1" w:rsidP="00A84BB5">
            <w:pPr>
              <w:ind w:firstLine="0"/>
              <w:jc w:val="center"/>
            </w:pPr>
            <w:r>
              <w:t>с 16:00 по 16:20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C44E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C44E1" w:rsidP="003D7AD0">
            <w:pPr>
              <w:ind w:firstLine="0"/>
              <w:jc w:val="center"/>
            </w:pPr>
            <w:r w:rsidRPr="00BC44E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545 000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C44E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4E1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C44E1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235DE85-9B09-4349-8119-E4B26A985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2026-04-08T14:36:00Z</dcterms:created>
  <dcterms:modified xsi:type="dcterms:W3CDTF">2026-04-08T14:36:00Z</dcterms:modified>
</cp:coreProperties>
</file>