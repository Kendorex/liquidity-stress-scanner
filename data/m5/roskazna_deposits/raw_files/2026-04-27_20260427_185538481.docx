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864D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864D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864D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864D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864D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864D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864D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864D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864D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864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864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864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864D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864D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864D0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864D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864D0" w:rsidP="003D7AD0">
            <w:pPr>
              <w:ind w:firstLine="0"/>
              <w:jc w:val="center"/>
            </w:pPr>
            <w:r w:rsidRPr="00E864D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1 622 088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1 010 000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864D0" w:rsidRPr="00F242EB" w:rsidRDefault="00E864D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864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4D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864D0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B47DAAF-EF41-462D-BB95-067D61FD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2026-04-27T15:54:00Z</dcterms:created>
  <dcterms:modified xsi:type="dcterms:W3CDTF">2026-04-27T15:54:00Z</dcterms:modified>
</cp:coreProperties>
</file>