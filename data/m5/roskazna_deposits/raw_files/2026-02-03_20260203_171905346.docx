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03.02.2026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22026024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AB13D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03.02.2026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AB13D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AB13D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AB13D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AB13D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AB13D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AB13D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AB13D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AB13D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AB13D7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AB13D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AB13D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AB13D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AB13D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B13D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AB13D7" w:rsidP="00A84BB5">
            <w:pPr>
              <w:ind w:firstLine="0"/>
              <w:jc w:val="center"/>
            </w:pPr>
            <w:r>
              <w:t>с 11:00 по 11:20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AB13D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AB13D7" w:rsidP="003D7AD0">
            <w:pPr>
              <w:ind w:firstLine="0"/>
              <w:jc w:val="center"/>
            </w:pPr>
            <w:r w:rsidRPr="00AB13D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267 701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AB13D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3D7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B13D7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4DBF805-1259-4102-81E5-902F1E4F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2026-02-03T08:09:00Z</dcterms:created>
  <dcterms:modified xsi:type="dcterms:W3CDTF">2026-02-03T08:09:00Z</dcterms:modified>
</cp:coreProperties>
</file>