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21.04.2026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22026113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364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20.04.2027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3B563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3B563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3B563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3B563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3B563C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3B563C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3B563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3B563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3B563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10:15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10:20***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3B563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3B563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3B563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3B563C" w:rsidP="00A27604">
            <w:pPr>
              <w:ind w:hanging="11"/>
              <w:jc w:val="center"/>
              <w:rPr>
                <w:lang w:val="en-US"/>
              </w:rPr>
            </w:pPr>
            <w:r>
              <w:t>10:30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3B563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3B563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3B563C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3B563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3B563C" w:rsidP="003D7AD0">
            <w:pPr>
              <w:ind w:firstLine="0"/>
              <w:jc w:val="center"/>
            </w:pPr>
            <w:r w:rsidRPr="003B563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55 000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3B563C" w:rsidRPr="00F242EB" w:rsidRDefault="003B563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3B563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3B563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3B563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3B563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63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B563C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8EDF6D8-7A64-4743-A0C9-71EDF3C7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2026-04-21T08:09:00Z</dcterms:created>
  <dcterms:modified xsi:type="dcterms:W3CDTF">2026-04-21T08:10:00Z</dcterms:modified>
</cp:coreProperties>
</file>