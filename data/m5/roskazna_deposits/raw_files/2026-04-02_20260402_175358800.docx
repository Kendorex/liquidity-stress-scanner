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D308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D308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D308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D308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D308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D308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D308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D308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12:55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13:00**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D308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D308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D308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D308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D308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D308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D308C" w:rsidP="00A84BB5">
            <w:pPr>
              <w:ind w:firstLine="0"/>
              <w:jc w:val="center"/>
            </w:pPr>
            <w:r>
              <w:t>с 14:30 по 14:50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D308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D308C" w:rsidP="003D7AD0">
            <w:pPr>
              <w:ind w:firstLine="0"/>
              <w:jc w:val="center"/>
            </w:pPr>
            <w:r w:rsidRPr="00ED308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529 632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D308C" w:rsidRPr="00F242EB" w:rsidRDefault="00ED308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D308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08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ED308C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92D4660-F919-476F-A445-C63126EA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2026-04-02T12:42:00Z</dcterms:created>
  <dcterms:modified xsi:type="dcterms:W3CDTF">2026-04-02T12:42:00Z</dcterms:modified>
</cp:coreProperties>
</file>