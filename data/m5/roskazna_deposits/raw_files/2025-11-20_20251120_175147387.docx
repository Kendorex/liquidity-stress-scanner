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20.11.2025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22025380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24.11.2025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04F4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04F4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04F4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04F4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04F4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04F4C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04F4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04F4C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04F4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04F4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04F4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504F4C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504F4C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504F4C" w:rsidP="003D7AD0">
            <w:pPr>
              <w:ind w:firstLine="0"/>
              <w:jc w:val="center"/>
            </w:pPr>
            <w:r w:rsidRPr="00504F4C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906 000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15,92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04F4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F4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04F4C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4AAF6DB-FB24-4282-9BD5-78A9038C4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2025-11-20T14:07:00Z</dcterms:created>
  <dcterms:modified xsi:type="dcterms:W3CDTF">2025-11-20T14:08:00Z</dcterms:modified>
</cp:coreProperties>
</file>