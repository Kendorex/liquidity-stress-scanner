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D796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D796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D796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D796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D796B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D796B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D796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D796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D796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D796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D796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D796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D796B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D796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D796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D796B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D796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D796B" w:rsidP="003D7AD0">
            <w:pPr>
              <w:ind w:firstLine="0"/>
              <w:jc w:val="center"/>
            </w:pPr>
            <w:r w:rsidRPr="002D796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D79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D796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D796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D796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96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D796B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D5F40F6-CF69-4742-9651-EF7447AD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2025-12-29T14:52:00Z</dcterms:created>
  <dcterms:modified xsi:type="dcterms:W3CDTF">2025-12-29T14:52:00Z</dcterms:modified>
</cp:coreProperties>
</file>