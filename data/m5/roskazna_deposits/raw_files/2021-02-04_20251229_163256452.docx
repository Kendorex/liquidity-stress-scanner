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04.02.2021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22021003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05.02.2021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19.02.2021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B1228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4,05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B1228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B1228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B1228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B1228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0B1228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0B1228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0B12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B1228"/>
    <w:rsid w:val="000529E5"/>
    <w:rsid w:val="000B1228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C82AAA-3A17-4BAF-A12D-821B3BD6A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0</TotalTime>
  <Pages>2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2025-12-29T13:32:00Z</dcterms:created>
  <dcterms:modified xsi:type="dcterms:W3CDTF">2025-12-29T13:32:00Z</dcterms:modified>
</cp:coreProperties>
</file>