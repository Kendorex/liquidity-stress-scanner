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D371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D371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D371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D371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D371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D371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D371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D371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D371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D37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D37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D371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D371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D371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D371B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D371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D371B" w:rsidP="003D7AD0">
            <w:pPr>
              <w:ind w:firstLine="0"/>
              <w:jc w:val="center"/>
            </w:pPr>
            <w:r w:rsidRPr="009D371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D371B" w:rsidRPr="00F242EB" w:rsidRDefault="009D371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D371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71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9D371B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19AEBE0-BD8B-4B8F-BF16-FA6C2862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2025-12-12T08:33:00Z</dcterms:created>
  <dcterms:modified xsi:type="dcterms:W3CDTF">2025-12-12T08:34:00Z</dcterms:modified>
</cp:coreProperties>
</file>