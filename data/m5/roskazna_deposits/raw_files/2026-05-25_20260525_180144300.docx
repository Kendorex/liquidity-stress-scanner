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F0FB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F0FB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F0FB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F0FB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F0FB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F0FB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F0FB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F0FB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F0FB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F0FB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F0FB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F0FB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F0FB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F0FB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F0FB9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F0FB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F0FB9" w:rsidP="003D7AD0">
            <w:pPr>
              <w:ind w:firstLine="0"/>
              <w:jc w:val="center"/>
            </w:pPr>
            <w:r w:rsidRPr="009F0FB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F0FB9" w:rsidRPr="00F242EB" w:rsidRDefault="009F0FB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F0FB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FB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9F0FB9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58F39E7-75DB-4599-AC97-D1250ACD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2026-05-25T14:58:00Z</dcterms:created>
  <dcterms:modified xsi:type="dcterms:W3CDTF">2026-05-25T14:59:00Z</dcterms:modified>
</cp:coreProperties>
</file>