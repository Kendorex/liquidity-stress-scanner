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D54F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D54F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D54F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D54F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D54FB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D54F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D54F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D54F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D54F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D54F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D54F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D54FB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D54F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D54F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CD54FB" w:rsidP="003D7AD0">
            <w:pPr>
              <w:ind w:firstLine="0"/>
              <w:jc w:val="center"/>
            </w:pPr>
            <w:r w:rsidRPr="00CD54F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D54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D54F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D54F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D54F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4F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D54FB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0A04334-1210-4FB7-9F92-365D99C8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2025-11-19T14:16:00Z</dcterms:created>
  <dcterms:modified xsi:type="dcterms:W3CDTF">2025-11-19T14:16:00Z</dcterms:modified>
</cp:coreProperties>
</file>