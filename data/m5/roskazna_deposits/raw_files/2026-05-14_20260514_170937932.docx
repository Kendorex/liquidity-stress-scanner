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A630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A630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A630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A630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A630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A630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A630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A630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A630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A63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A63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A63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A630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A630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A630B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A630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A630B" w:rsidP="003D7AD0">
            <w:pPr>
              <w:ind w:firstLine="0"/>
              <w:jc w:val="center"/>
            </w:pPr>
            <w:r w:rsidRPr="000A630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1 068 500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  <w:p w:rsidR="000A630B" w:rsidRPr="00F242EB" w:rsidRDefault="000A630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A63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0B"/>
    <w:rsid w:val="0001348B"/>
    <w:rsid w:val="000315D5"/>
    <w:rsid w:val="000529E5"/>
    <w:rsid w:val="000A630B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34E74FB-4736-4D7A-AA48-465723E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2026-05-14T13:18:00Z</dcterms:created>
  <dcterms:modified xsi:type="dcterms:W3CDTF">2026-05-14T13:18:00Z</dcterms:modified>
</cp:coreProperties>
</file>