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D7FF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D7FF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D7FF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D7FF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D7FF8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D7FF8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D7FF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D7FF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D7FF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D7FF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D7FF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D7FF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D7FF8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D7FF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D7FF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D7FF8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D7FF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D7FF8" w:rsidP="003D7AD0">
            <w:pPr>
              <w:ind w:firstLine="0"/>
              <w:jc w:val="center"/>
            </w:pPr>
            <w:r w:rsidRPr="00CD7FF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D7F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D7FF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D7FF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D7FF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FF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D7FF8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D3D51BA-EFE3-4C54-9243-DA575318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2025-12-17T14:37:00Z</dcterms:created>
  <dcterms:modified xsi:type="dcterms:W3CDTF">2025-12-17T14:37:00Z</dcterms:modified>
</cp:coreProperties>
</file>