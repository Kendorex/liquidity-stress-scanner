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A508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08.12.2025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A508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22025414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A508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A5085B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A508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A508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A508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08.12.2025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A508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22.01.2026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A5085B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A508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A5085B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A5085B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A5085B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A5085B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A5085B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A5085B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A5085B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A5085B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A508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A508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A508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A508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10:40***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A5085B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A5085B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A5085B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A5085B" w:rsidP="00A27604">
            <w:pPr>
              <w:ind w:hanging="11"/>
              <w:jc w:val="center"/>
              <w:rPr>
                <w:lang w:val="en-US"/>
              </w:rPr>
            </w:pPr>
            <w:r>
              <w:t>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A508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A5085B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A508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11:40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5085B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A5085B" w:rsidP="00A84BB5">
            <w:pPr>
              <w:ind w:firstLine="0"/>
              <w:jc w:val="center"/>
            </w:pPr>
            <w:r>
              <w:t>с 11:40 по 11:55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A5085B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A5085B" w:rsidP="003D7AD0">
            <w:pPr>
              <w:ind w:firstLine="0"/>
              <w:jc w:val="center"/>
            </w:pPr>
            <w:r w:rsidRPr="00A5085B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A508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A508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244 400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A508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A508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A508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A508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A508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A5085B" w:rsidRPr="00F242EB" w:rsidRDefault="00A5085B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A508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A508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A5085B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A5085B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A5085B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085B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085B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78E7049-6649-42B1-82C4-2E2D5D25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675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2025-12-08T09:36:00Z</dcterms:created>
  <dcterms:modified xsi:type="dcterms:W3CDTF">2025-12-08T09:37:00Z</dcterms:modified>
</cp:coreProperties>
</file>