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B241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B241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B241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B241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B241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B241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B241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B241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B241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B241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B241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B241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B241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B241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B241A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B241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B241A" w:rsidP="003D7AD0">
            <w:pPr>
              <w:ind w:firstLine="0"/>
              <w:jc w:val="center"/>
            </w:pPr>
            <w:r w:rsidRPr="009B241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B241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41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9B241A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2E98662-BE88-4EBA-91CE-8FCB8CDB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2026-03-31T16:03:00Z</dcterms:created>
  <dcterms:modified xsi:type="dcterms:W3CDTF">2026-03-31T16:03:00Z</dcterms:modified>
</cp:coreProperties>
</file>