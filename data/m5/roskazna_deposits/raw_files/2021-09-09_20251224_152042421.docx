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09.09.2021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22021069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10.09.2021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24.09.2021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6266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6,19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62669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6266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6266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62669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16266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162669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983 970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6,21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6,61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16266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62669"/>
    <w:rsid w:val="000529E5"/>
    <w:rsid w:val="000C0CCB"/>
    <w:rsid w:val="0011116A"/>
    <w:rsid w:val="00162669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C8308-1A48-47F4-A86B-F4C7AEF3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2025-12-24T12:20:00Z</dcterms:created>
  <dcterms:modified xsi:type="dcterms:W3CDTF">2025-12-24T12:20:00Z</dcterms:modified>
</cp:coreProperties>
</file>