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06.05.2026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22026142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06.05.2026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08.05.2026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63119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63119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63119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63119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63119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63119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663119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63119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63119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6311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6311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6311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663119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663119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663119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663119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663119" w:rsidP="003D7AD0">
            <w:pPr>
              <w:ind w:firstLine="0"/>
              <w:jc w:val="center"/>
            </w:pPr>
            <w:r w:rsidRPr="00663119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120 500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663119" w:rsidRPr="00F242EB" w:rsidRDefault="00663119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6311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119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3119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B2BA0D9-D973-4CD5-890E-4D99AFC76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2026-05-06T13:45:00Z</dcterms:created>
  <dcterms:modified xsi:type="dcterms:W3CDTF">2026-05-06T13:45:00Z</dcterms:modified>
</cp:coreProperties>
</file>