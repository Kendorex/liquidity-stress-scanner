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914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9148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9148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914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914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9148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9148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914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9148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914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914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914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9148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9148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9148D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9148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9148D" w:rsidP="003D7AD0">
            <w:pPr>
              <w:ind w:firstLine="0"/>
              <w:jc w:val="center"/>
            </w:pPr>
            <w:r w:rsidRPr="0079148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9148D" w:rsidRPr="00F242EB" w:rsidRDefault="0079148D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914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48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9148D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33FDBF4-33ED-4BBA-8521-6D56AFE9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2026-04-29T08:18:00Z</dcterms:created>
  <dcterms:modified xsi:type="dcterms:W3CDTF">2026-04-29T08:18:00Z</dcterms:modified>
</cp:coreProperties>
</file>