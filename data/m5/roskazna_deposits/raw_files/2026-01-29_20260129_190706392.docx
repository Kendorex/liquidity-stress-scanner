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C51F3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C51F3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C51F3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C51F3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C51F3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C51F3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C51F3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C51F3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C51F3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C51F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C51F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C51F3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C51F3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C51F3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C51F3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C51F3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C51F3" w:rsidP="003D7AD0">
            <w:pPr>
              <w:ind w:firstLine="0"/>
              <w:jc w:val="center"/>
            </w:pPr>
            <w:r w:rsidRPr="007C51F3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276 000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C51F3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F3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7C51F3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F8B36EF-A119-4DD9-82D3-14F4A528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1</cp:revision>
  <dcterms:created xsi:type="dcterms:W3CDTF">2026-01-29T15:57:00Z</dcterms:created>
  <dcterms:modified xsi:type="dcterms:W3CDTF">2026-01-29T15:58:00Z</dcterms:modified>
</cp:coreProperties>
</file>