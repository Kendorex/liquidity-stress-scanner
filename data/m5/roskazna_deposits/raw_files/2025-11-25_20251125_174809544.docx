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A571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25.11.2025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A571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22025386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A571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A5717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A571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A571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571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571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27.11.2025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A5717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A571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A571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A5717B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A5717B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A5717B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A5717B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A5717B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A5717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A571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A571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A571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A571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A5717B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A5717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A5717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A5717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A571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A571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A5717B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A5717B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A5717B" w:rsidP="003D7AD0">
            <w:pPr>
              <w:ind w:firstLine="0"/>
              <w:jc w:val="center"/>
            </w:pPr>
            <w:r w:rsidRPr="00A5717B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A571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16,09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571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412 266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571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571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571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571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571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16,13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A571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A571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17B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17B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CD4CC8A-D5F0-408A-9BD1-7098B988E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2025-11-25T09:13:00Z</dcterms:created>
  <dcterms:modified xsi:type="dcterms:W3CDTF">2025-11-25T09:13:00Z</dcterms:modified>
</cp:coreProperties>
</file>