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11.12.2025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22025426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6215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6215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6215E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6215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6215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6215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6215E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6215E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6215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6215E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6215E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6215E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6215E" w:rsidP="00A27604">
            <w:pPr>
              <w:ind w:hanging="11"/>
              <w:jc w:val="center"/>
              <w:rPr>
                <w:lang w:val="en-US"/>
              </w:rPr>
            </w:pPr>
            <w:r>
              <w:t>15:30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6215E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6215E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6215E" w:rsidP="00A84BB5">
            <w:pPr>
              <w:ind w:firstLine="0"/>
              <w:jc w:val="center"/>
            </w:pPr>
            <w:r>
              <w:t>с 16:30 по 16:50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6215E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6215E" w:rsidP="003D7AD0">
            <w:pPr>
              <w:ind w:firstLine="0"/>
              <w:jc w:val="center"/>
            </w:pPr>
            <w:r w:rsidRPr="0076215E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76215E" w:rsidRPr="00F242EB" w:rsidRDefault="0076215E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6215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76215E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76215E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76215E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215E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6215E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B2D605B-6718-4626-A77D-5B7CAD42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2025-12-11T13:34:00Z</dcterms:created>
  <dcterms:modified xsi:type="dcterms:W3CDTF">2025-12-11T13:34:00Z</dcterms:modified>
</cp:coreProperties>
</file>