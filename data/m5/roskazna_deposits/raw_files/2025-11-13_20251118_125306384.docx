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13.11.2025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22025370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A277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A277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A277F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A277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A277F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A277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A277F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A277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A277F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A277F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A277F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A277F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8A277F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8A277F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8A277F" w:rsidP="003D7AD0">
            <w:pPr>
              <w:ind w:firstLine="0"/>
              <w:jc w:val="center"/>
            </w:pPr>
            <w:r w:rsidRPr="008A277F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114 160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A27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8A277F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8A277F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8A277F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77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277F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68C70AA-922C-4BC3-B993-8CB59EF4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2025-11-13T14:26:00Z</dcterms:created>
  <dcterms:modified xsi:type="dcterms:W3CDTF">2025-11-13T14:26:00Z</dcterms:modified>
</cp:coreProperties>
</file>