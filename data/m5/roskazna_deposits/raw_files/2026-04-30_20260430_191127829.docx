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22026133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760 000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B360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B360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B360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B360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B360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B360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B360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B360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B360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B360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B360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B360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B360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B360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B3604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B360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B3604" w:rsidP="003D7AD0">
            <w:pPr>
              <w:ind w:firstLine="0"/>
              <w:jc w:val="center"/>
            </w:pPr>
            <w:r w:rsidRPr="008B360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B36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60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3604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32A1AA0-FE35-4171-862B-0ECD2EBC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2026-04-30T15:51:00Z</dcterms:created>
  <dcterms:modified xsi:type="dcterms:W3CDTF">2026-04-30T15:52:00Z</dcterms:modified>
</cp:coreProperties>
</file>