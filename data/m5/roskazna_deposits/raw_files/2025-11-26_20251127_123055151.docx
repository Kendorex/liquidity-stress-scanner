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22025389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C477B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C477B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C477BE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C477BE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C477BE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C477B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C477BE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C477B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C477BE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C477BE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C477BE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C477BE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C477BE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C477BE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C477BE" w:rsidP="003D7AD0">
            <w:pPr>
              <w:ind w:firstLine="0"/>
              <w:jc w:val="center"/>
            </w:pPr>
            <w:r w:rsidRPr="00C477BE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1 469 773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C477B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C477BE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C477BE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C477BE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7BE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477BE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AFDE24B-AD9A-410A-AA8D-EE106727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2025-11-27T09:28:00Z</dcterms:created>
  <dcterms:modified xsi:type="dcterms:W3CDTF">2025-11-27T09:29:00Z</dcterms:modified>
</cp:coreProperties>
</file>