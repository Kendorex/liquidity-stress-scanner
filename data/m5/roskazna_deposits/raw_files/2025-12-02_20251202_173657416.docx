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454E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454E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454E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454E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454E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454E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454E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454E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454E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454E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454E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454E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454E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454E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454EC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454E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454EC" w:rsidP="003D7AD0">
            <w:pPr>
              <w:ind w:firstLine="0"/>
              <w:jc w:val="center"/>
            </w:pPr>
            <w:r w:rsidRPr="00B454E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598 035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598 035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598 035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B454EC" w:rsidRPr="00F242EB" w:rsidRDefault="00B454E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454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4E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454EC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03F0908-7D94-4206-8B75-DA811537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2025-12-02T12:57:00Z</dcterms:created>
  <dcterms:modified xsi:type="dcterms:W3CDTF">2025-12-02T12:58:00Z</dcterms:modified>
</cp:coreProperties>
</file>