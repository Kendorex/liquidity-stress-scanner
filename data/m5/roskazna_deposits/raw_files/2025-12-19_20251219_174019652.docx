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19.12.2025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22025440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07AC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07ACA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07ACA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07ACA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07ACA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07ACA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07ACA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07AC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07ACA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07AC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07AC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07AC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07ACA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07ACA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07ACA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07ACA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07ACA" w:rsidP="003D7AD0">
            <w:pPr>
              <w:ind w:firstLine="0"/>
              <w:jc w:val="center"/>
            </w:pPr>
            <w:r w:rsidRPr="00207ACA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949 020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207ACA" w:rsidRPr="00F242EB" w:rsidRDefault="00207ACA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07A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ACA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07AC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E48AC13-9CE8-4947-A969-1565D91E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2025-12-19T08:26:00Z</dcterms:created>
  <dcterms:modified xsi:type="dcterms:W3CDTF">2025-12-19T08:27:00Z</dcterms:modified>
</cp:coreProperties>
</file>