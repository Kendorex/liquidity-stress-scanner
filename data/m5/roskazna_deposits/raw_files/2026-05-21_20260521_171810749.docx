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303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21.05.2026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303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22026168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303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303E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303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303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303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303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303E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303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303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303EB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303E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303EB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303EB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303EB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E303EB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303E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303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303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303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303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303EB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303E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303E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303E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303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E303EB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303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E303EB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E303EB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E303EB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E303EB" w:rsidP="003D7AD0">
            <w:pPr>
              <w:ind w:firstLine="0"/>
              <w:jc w:val="center"/>
            </w:pPr>
            <w:r w:rsidRPr="00E303EB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303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303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655 000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303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303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303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303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303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E303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303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3EB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303EB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589DB86-F4FE-462A-9421-0E5B0CC5C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2026-05-21T08:33:00Z</dcterms:created>
  <dcterms:modified xsi:type="dcterms:W3CDTF">2026-05-21T08:34:00Z</dcterms:modified>
</cp:coreProperties>
</file>