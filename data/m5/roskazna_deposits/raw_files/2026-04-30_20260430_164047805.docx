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23D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23D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22026132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23D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23DE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23D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23D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23D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23D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23DE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23D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23DE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23DEB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923DE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23DE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23DE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23DEB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923DEB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923DE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923D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923D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923D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923D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10:45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923DEB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923DEB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923DEB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923DEB" w:rsidP="00A27604">
            <w:pPr>
              <w:ind w:hanging="11"/>
              <w:jc w:val="center"/>
              <w:rPr>
                <w:lang w:val="en-US"/>
              </w:rPr>
            </w:pPr>
            <w:r>
              <w:t>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923D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923DEB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923D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923DEB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923DEB" w:rsidP="00A84BB5">
            <w:pPr>
              <w:ind w:firstLine="0"/>
              <w:jc w:val="center"/>
            </w:pPr>
            <w:r>
              <w:t>с 11:40 по 12:00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923DEB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923DEB" w:rsidP="003D7AD0">
            <w:pPr>
              <w:ind w:firstLine="0"/>
              <w:jc w:val="center"/>
            </w:pPr>
            <w:r w:rsidRPr="00923DEB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923D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23D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390 000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23D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23D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23D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23D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23D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923D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923DE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923DEB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923DEB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923DEB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DEB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23DEB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A086A91-F53D-4A32-9E12-7A2DFC4BA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2026-04-30T12:18:00Z</dcterms:created>
  <dcterms:modified xsi:type="dcterms:W3CDTF">2026-04-30T12:18:00Z</dcterms:modified>
</cp:coreProperties>
</file>