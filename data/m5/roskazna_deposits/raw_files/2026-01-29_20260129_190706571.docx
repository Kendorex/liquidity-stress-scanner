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22026016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5786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5786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5786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5786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5786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5786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5786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5786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5786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5786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5786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5786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5786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5786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57866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5786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57866" w:rsidP="003D7AD0">
            <w:pPr>
              <w:ind w:firstLine="0"/>
              <w:jc w:val="center"/>
            </w:pPr>
            <w:r w:rsidRPr="00D5786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578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86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57866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D261E5D-0BF1-4510-8627-3DC45942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2026-01-29T13:03:00Z</dcterms:created>
  <dcterms:modified xsi:type="dcterms:W3CDTF">2026-01-29T13:03:00Z</dcterms:modified>
</cp:coreProperties>
</file>