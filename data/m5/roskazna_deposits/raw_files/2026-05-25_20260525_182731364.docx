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10A8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10A8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10A83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10A8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10A8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10A8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10A8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10A8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10A8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10A83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10A83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10A83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10A83" w:rsidP="00A27604">
            <w:pPr>
              <w:ind w:hanging="11"/>
              <w:jc w:val="center"/>
              <w:rPr>
                <w:lang w:val="en-US"/>
              </w:rPr>
            </w:pPr>
            <w:r>
              <w:t>18:20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10A8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10A8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10A83" w:rsidP="00A84BB5">
            <w:pPr>
              <w:ind w:firstLine="0"/>
              <w:jc w:val="center"/>
            </w:pPr>
            <w:r>
              <w:t>с 18:40 по 18:50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10A8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10A83" w:rsidP="003D7AD0">
            <w:pPr>
              <w:ind w:firstLine="0"/>
              <w:jc w:val="center"/>
            </w:pPr>
            <w:r w:rsidRPr="00F10A8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10A83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10A83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10A83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A83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0A83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D5FC3F3-AE71-4FB4-A28E-26044D0B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2026-05-25T15:26:00Z</dcterms:created>
  <dcterms:modified xsi:type="dcterms:W3CDTF">2026-05-25T15:26:00Z</dcterms:modified>
</cp:coreProperties>
</file>