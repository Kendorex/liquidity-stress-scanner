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16.04.2026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22026108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4664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4664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4664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4664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4664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4664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4664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4664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46644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4664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4664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4664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4664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4664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46644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4664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46644" w:rsidP="003D7AD0">
            <w:pPr>
              <w:ind w:firstLine="0"/>
              <w:jc w:val="center"/>
            </w:pPr>
            <w:r w:rsidRPr="0064664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46644">
        <w:trPr>
          <w:trHeight w:val="892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849 000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14,53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466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64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46644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D38530E-6476-482B-B862-47EFC7F0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2026-04-16T07:50:00Z</dcterms:created>
  <dcterms:modified xsi:type="dcterms:W3CDTF">2026-04-16T07:51:00Z</dcterms:modified>
</cp:coreProperties>
</file>