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06.04.2027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645C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645C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645C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645C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645CA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645CA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645C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645C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645C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645C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645CA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645CA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645CA" w:rsidP="00A27604">
            <w:pPr>
              <w:ind w:hanging="11"/>
              <w:jc w:val="center"/>
              <w:rPr>
                <w:lang w:val="en-US"/>
              </w:rPr>
            </w:pPr>
            <w:r>
              <w:t>15:30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645C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645C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645CA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645C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645CA" w:rsidP="003D7AD0">
            <w:pPr>
              <w:ind w:firstLine="0"/>
              <w:jc w:val="center"/>
            </w:pPr>
            <w:r w:rsidRPr="008645C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645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8645CA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8645CA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8645C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5C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645CA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311ACF9-E59B-49CE-9F33-03C5D9C3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2026-04-07T14:17:00Z</dcterms:created>
  <dcterms:modified xsi:type="dcterms:W3CDTF">2026-04-07T14:18:00Z</dcterms:modified>
</cp:coreProperties>
</file>