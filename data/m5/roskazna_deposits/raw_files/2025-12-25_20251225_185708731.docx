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2716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2716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2716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2716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2716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2716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2716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2716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2716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2716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2716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2716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2716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2716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27162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2716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27162" w:rsidP="003D7AD0">
            <w:pPr>
              <w:ind w:firstLine="0"/>
              <w:jc w:val="center"/>
            </w:pPr>
            <w:r w:rsidRPr="0032716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500 933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27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16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27162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9003154-B9CF-4EC8-835E-5FBE950E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2025-12-25T15:56:00Z</dcterms:created>
  <dcterms:modified xsi:type="dcterms:W3CDTF">2025-12-25T15:56:00Z</dcterms:modified>
</cp:coreProperties>
</file>