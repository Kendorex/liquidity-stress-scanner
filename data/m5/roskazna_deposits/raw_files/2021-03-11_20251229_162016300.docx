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11.03.2021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22021012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12.03.2021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26.03.2021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A505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4,05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A505C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A505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A505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A505C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8A505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8A505C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8A50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A505C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505C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91F870-D58A-4019-9FD8-CA00971F8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0</TotalTime>
  <Pages>2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2025-12-29T13:19:00Z</dcterms:created>
  <dcterms:modified xsi:type="dcterms:W3CDTF">2025-12-29T13:19:00Z</dcterms:modified>
</cp:coreProperties>
</file>