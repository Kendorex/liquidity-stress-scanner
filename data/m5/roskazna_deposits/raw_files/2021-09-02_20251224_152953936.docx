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02.09.2021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22021066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03.09.2021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17.09.2021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0249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0249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0249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0249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02496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E0249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E02496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473 000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E0249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2496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2496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E8091D-DC5C-43B8-9B45-C5E3F2A3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2025-12-24T12:26:00Z</dcterms:created>
  <dcterms:modified xsi:type="dcterms:W3CDTF">2025-12-24T12:27:00Z</dcterms:modified>
</cp:coreProperties>
</file>