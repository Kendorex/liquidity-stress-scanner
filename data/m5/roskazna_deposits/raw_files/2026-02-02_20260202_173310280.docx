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02.02.2026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22026022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02.02.2026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04.02.2026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6976D2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6976D2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6976D2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6976D2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6976D2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6976D2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6976D2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6976D2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6976D2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6976D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6976D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6976D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6976D2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6976D2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6976D2" w:rsidP="00A84BB5">
            <w:pPr>
              <w:ind w:firstLine="0"/>
              <w:jc w:val="center"/>
            </w:pPr>
            <w:r>
              <w:t>с 16:10 по 16:30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6976D2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6976D2" w:rsidP="003D7AD0">
            <w:pPr>
              <w:ind w:firstLine="0"/>
              <w:jc w:val="center"/>
            </w:pPr>
            <w:r w:rsidRPr="006976D2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6976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76D2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976D2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0901AC7-0C64-4DF4-B16D-7855517D0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2026-02-02T13:11:00Z</dcterms:created>
  <dcterms:modified xsi:type="dcterms:W3CDTF">2026-02-02T13:12:00Z</dcterms:modified>
</cp:coreProperties>
</file>