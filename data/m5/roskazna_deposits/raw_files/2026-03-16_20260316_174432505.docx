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6646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16.03.2026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6646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22026065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6646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6646D0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6646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6646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646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16.03.2026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646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18.03.2026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6646D0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6646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14,80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6646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6646D0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6646D0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6646D0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6646D0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6646D0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6646D0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6646D0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6646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6646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6646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6646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15:40**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6646D0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6646D0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6646D0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6646D0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6646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16:10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6646D0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6646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16:20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6646D0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6646D0" w:rsidP="00A84BB5">
            <w:pPr>
              <w:ind w:firstLine="0"/>
              <w:jc w:val="center"/>
            </w:pPr>
            <w:r>
              <w:t>с 16:20 по 16:30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6646D0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6646D0" w:rsidP="003D7AD0">
            <w:pPr>
              <w:ind w:firstLine="0"/>
              <w:jc w:val="center"/>
            </w:pPr>
            <w:r w:rsidRPr="006646D0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6646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14,86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646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250 008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646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646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646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14,87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646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646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14,88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6646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6646D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46D0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46D0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CE79EED-B7AF-4F61-BB23-4F48F34C8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2026-03-16T13:12:00Z</dcterms:created>
  <dcterms:modified xsi:type="dcterms:W3CDTF">2026-03-16T13:12:00Z</dcterms:modified>
</cp:coreProperties>
</file>