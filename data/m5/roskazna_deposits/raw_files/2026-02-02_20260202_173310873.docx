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02.02.2026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22026020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9531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95316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9531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9531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9531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9531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9531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9531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95316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9531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9531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95316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9531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9531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95316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9531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95316" w:rsidP="003D7AD0">
            <w:pPr>
              <w:ind w:firstLine="0"/>
              <w:jc w:val="center"/>
            </w:pPr>
            <w:r w:rsidRPr="0039531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62 400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9531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31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95316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D81FBB5-7A31-45A4-9ADD-F60FABFB0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2026-02-02T08:05:00Z</dcterms:created>
  <dcterms:modified xsi:type="dcterms:W3CDTF">2026-02-02T08:06:00Z</dcterms:modified>
</cp:coreProperties>
</file>