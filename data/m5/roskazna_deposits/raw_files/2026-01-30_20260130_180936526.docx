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E33C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E33C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E33C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E33C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E33C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E33C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E33C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E33C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E33C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E33C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E33C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E33C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E33C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E33C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E33C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E33C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E33C2" w:rsidP="003D7AD0">
            <w:pPr>
              <w:ind w:firstLine="0"/>
              <w:jc w:val="center"/>
            </w:pPr>
            <w:r w:rsidRPr="00FE33C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262 767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E33C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3C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  <w:rsid w:val="00FE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D1E53A-FFD4-4427-9DF7-756C1C76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2026-01-30T12:13:00Z</dcterms:created>
  <dcterms:modified xsi:type="dcterms:W3CDTF">2026-01-30T12:13:00Z</dcterms:modified>
</cp:coreProperties>
</file>