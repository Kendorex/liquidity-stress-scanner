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21.04.2026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22026112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549D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14,32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549D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549D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549D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549D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549D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549D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549D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549D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549D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549D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549D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549D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549D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549D4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549D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549D4" w:rsidP="003D7AD0">
            <w:pPr>
              <w:ind w:firstLine="0"/>
              <w:jc w:val="center"/>
            </w:pPr>
            <w:r w:rsidRPr="002549D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496 000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2549D4" w:rsidRPr="00F242EB" w:rsidRDefault="002549D4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549D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9D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549D4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8397C1C-47DF-424E-A010-FBE1DFE6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2026-04-21T08:09:00Z</dcterms:created>
  <dcterms:modified xsi:type="dcterms:W3CDTF">2026-04-21T08:09:00Z</dcterms:modified>
</cp:coreProperties>
</file>