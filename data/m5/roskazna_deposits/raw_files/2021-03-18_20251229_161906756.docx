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18.03.2021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22021015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19.03.2021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02.04.2021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A294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A294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A294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A294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A2941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9A294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9A2941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4,05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9A294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2941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A2941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5E56A8-11B3-4B9D-AC15-36CAE0E0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2025-12-29T13:17:00Z</dcterms:created>
  <dcterms:modified xsi:type="dcterms:W3CDTF">2025-12-29T13:17:00Z</dcterms:modified>
</cp:coreProperties>
</file>