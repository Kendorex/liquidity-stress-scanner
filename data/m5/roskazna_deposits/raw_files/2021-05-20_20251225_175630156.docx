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20.05.2021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22021034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21.05.2021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04.06.2021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84C0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84C0E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84C0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84C0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84C0E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684C0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684C0E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388 895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4,76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684C0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84C0E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84C0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551047-D179-45F2-AB7E-D9DB1E40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2025-12-25T14:55:00Z</dcterms:created>
  <dcterms:modified xsi:type="dcterms:W3CDTF">2025-12-25T14:55:00Z</dcterms:modified>
</cp:coreProperties>
</file>