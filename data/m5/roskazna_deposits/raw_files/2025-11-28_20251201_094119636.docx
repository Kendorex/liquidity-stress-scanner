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9722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9722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9722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9722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9722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97229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9722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9722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9722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9722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9722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B97229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B97229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B97229" w:rsidP="003D7AD0">
            <w:pPr>
              <w:ind w:firstLine="0"/>
              <w:jc w:val="center"/>
            </w:pPr>
            <w:r w:rsidRPr="00B97229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662 710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9722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22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9722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D344ED0-BD1E-4C28-BB8D-9B4A32BF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2025-11-28T09:09:00Z</dcterms:created>
  <dcterms:modified xsi:type="dcterms:W3CDTF">2025-11-28T09:09:00Z</dcterms:modified>
</cp:coreProperties>
</file>