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25.03.2021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22021017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26.03.2021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09.04.2021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A44BB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A44BB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A44BB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A44BB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A44BB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DA44BB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DA44BB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4,29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DA44BB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A44BB"/>
    <w:rsid w:val="000529E5"/>
    <w:rsid w:val="000C0CCB"/>
    <w:rsid w:val="0011116A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DA44BB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D26CF3-F295-4F65-9D91-CB8083DA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2025-12-29T13:15:00Z</dcterms:created>
  <dcterms:modified xsi:type="dcterms:W3CDTF">2025-12-29T13:15:00Z</dcterms:modified>
</cp:coreProperties>
</file>