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22026033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6396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6396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6396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6396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6396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6396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6396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6396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6396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6396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6396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6396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6396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6396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63961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6396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63961" w:rsidP="003D7AD0">
            <w:pPr>
              <w:ind w:firstLine="0"/>
              <w:jc w:val="center"/>
            </w:pPr>
            <w:r w:rsidRPr="0006396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639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961"/>
    <w:rsid w:val="0001348B"/>
    <w:rsid w:val="000315D5"/>
    <w:rsid w:val="000529E5"/>
    <w:rsid w:val="00063961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F719BA3-4A34-4953-BA37-31500DB4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2026-02-13T07:59:00Z</dcterms:created>
  <dcterms:modified xsi:type="dcterms:W3CDTF">2026-02-13T08:00:00Z</dcterms:modified>
</cp:coreProperties>
</file>