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568B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568BE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568B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568B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568B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568BE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568BE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568B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568BE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568B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568B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568B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568BE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568BE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568BE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568BE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568BE" w:rsidP="003D7AD0">
            <w:pPr>
              <w:ind w:firstLine="0"/>
              <w:jc w:val="center"/>
            </w:pPr>
            <w:r w:rsidRPr="000568BE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0568BE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0568BE">
        <w:trPr>
          <w:trHeight w:val="739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596 810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8BE"/>
    <w:rsid w:val="0001348B"/>
    <w:rsid w:val="000315D5"/>
    <w:rsid w:val="000529E5"/>
    <w:rsid w:val="000568BE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6AD68EB-7AE1-4EAF-BCF1-966F37B1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Будаева Марина Юрьевна</dc:creator>
  <cp:lastModifiedBy>Будаева Марина Юрьевна</cp:lastModifiedBy>
  <cp:revision>1</cp:revision>
  <dcterms:created xsi:type="dcterms:W3CDTF">2026-05-12T14:27:00Z</dcterms:created>
  <dcterms:modified xsi:type="dcterms:W3CDTF">2026-05-12T14:28:00Z</dcterms:modified>
</cp:coreProperties>
</file>