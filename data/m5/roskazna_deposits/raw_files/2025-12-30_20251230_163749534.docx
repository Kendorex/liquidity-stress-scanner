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1565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1565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1565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1565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1565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1565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1565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1565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1565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1565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1565A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1565A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1565A" w:rsidP="00A27604">
            <w:pPr>
              <w:ind w:hanging="11"/>
              <w:jc w:val="center"/>
              <w:rPr>
                <w:lang w:val="en-US"/>
              </w:rPr>
            </w:pPr>
            <w:r>
              <w:t>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1565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1565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1565A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1565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1565A" w:rsidP="003D7AD0">
            <w:pPr>
              <w:ind w:firstLine="0"/>
              <w:jc w:val="center"/>
            </w:pPr>
            <w:r w:rsidRPr="00F1565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716 854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1565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1565A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1565A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1565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5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1565A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EDA5BFE-B78A-49E1-8C9E-2808C588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2025-12-30T13:35:00Z</dcterms:created>
  <dcterms:modified xsi:type="dcterms:W3CDTF">2025-12-30T13:35:00Z</dcterms:modified>
</cp:coreProperties>
</file>