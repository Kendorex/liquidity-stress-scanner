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11.02.2021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22021006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12.02.2021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26.02.2021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145D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145D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145D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145D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145D9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5145D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5145D9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5145D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145D9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145D9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4194E-81B5-445C-B6D5-121205AB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2025-12-29T13:30:00Z</dcterms:created>
  <dcterms:modified xsi:type="dcterms:W3CDTF">2025-12-29T13:30:00Z</dcterms:modified>
</cp:coreProperties>
</file>