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CC1E8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06.05.2021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CC1E8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22021030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CC1E8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CC1E8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CC1E8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CC1E8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CC1E8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07.05.2021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CC1E8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21.05.2021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CC1E86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CC1E8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4,76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CC1E8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CC1E86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CC1E86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CC1E86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CC1E86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CC1E86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CC1E8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CC1E8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CC1E8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CC1E8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10:10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CC1E8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10:30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CC1E8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10:45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CC1E8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CC1E8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CC1E86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23.11.2020 № 35н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CC1E8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4,76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CC1E8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370 000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CC1E8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CC1E8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CC1E8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4,76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CC1E8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4,76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CC1E8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4,78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CC1E8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CC1E8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C9734F" w:rsidRPr="0048000C" w:rsidRDefault="0048000C">
      <w:r w:rsidRPr="0048000C">
        <w:t>* для открытой формы проведения отбора заявок кредитных организаций на заключение договоров банковского депозита</w:t>
      </w: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C1E86"/>
    <w:rsid w:val="000529E5"/>
    <w:rsid w:val="000C0CCB"/>
    <w:rsid w:val="0011116A"/>
    <w:rsid w:val="001C4AC6"/>
    <w:rsid w:val="001D6A57"/>
    <w:rsid w:val="001D6AEA"/>
    <w:rsid w:val="003D7AD0"/>
    <w:rsid w:val="004725CE"/>
    <w:rsid w:val="0048000C"/>
    <w:rsid w:val="00565A80"/>
    <w:rsid w:val="005F3FF4"/>
    <w:rsid w:val="00605D85"/>
    <w:rsid w:val="0066696E"/>
    <w:rsid w:val="0069617D"/>
    <w:rsid w:val="006A52E8"/>
    <w:rsid w:val="0072407C"/>
    <w:rsid w:val="00737C44"/>
    <w:rsid w:val="008A71CA"/>
    <w:rsid w:val="008B7098"/>
    <w:rsid w:val="008E0D7A"/>
    <w:rsid w:val="008F44A4"/>
    <w:rsid w:val="009038B5"/>
    <w:rsid w:val="009954E4"/>
    <w:rsid w:val="009B11C4"/>
    <w:rsid w:val="00A0078B"/>
    <w:rsid w:val="00A338CA"/>
    <w:rsid w:val="00A56555"/>
    <w:rsid w:val="00AC0A09"/>
    <w:rsid w:val="00BA6F48"/>
    <w:rsid w:val="00BB27DF"/>
    <w:rsid w:val="00BD3B42"/>
    <w:rsid w:val="00BE024B"/>
    <w:rsid w:val="00C632B5"/>
    <w:rsid w:val="00C9734F"/>
    <w:rsid w:val="00CC1E86"/>
    <w:rsid w:val="00CF509A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985FB4-F930-4FEB-8E51-0FC5708EA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1_&#1060;&#1057;&#105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отборе1_ФСС</Template>
  <TotalTime>1</TotalTime>
  <Pages>2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2654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subject/>
  <dc:creator>Щетилина Екатерина Михайловна</dc:creator>
  <cp:keywords/>
  <dc:description/>
  <cp:lastModifiedBy>Щетилина Екатерина Михайловна</cp:lastModifiedBy>
  <cp:revision>1</cp:revision>
  <dcterms:created xsi:type="dcterms:W3CDTF">2025-12-25T14:59:00Z</dcterms:created>
  <dcterms:modified xsi:type="dcterms:W3CDTF">2025-12-25T15:00:00Z</dcterms:modified>
</cp:coreProperties>
</file>