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22025460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E215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E215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E215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E215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E215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E215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E215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E215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E215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E21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E21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E21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E215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E215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E215B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E215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E215B" w:rsidP="003D7AD0">
            <w:pPr>
              <w:ind w:firstLine="0"/>
              <w:jc w:val="center"/>
            </w:pPr>
            <w:r w:rsidRPr="00CE215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1 638 200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1 310 000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E21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15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E215B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D06B5E9-8FED-41AD-91F8-24821E3D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2025-12-29T16:03:00Z</dcterms:created>
  <dcterms:modified xsi:type="dcterms:W3CDTF">2025-12-29T16:03:00Z</dcterms:modified>
</cp:coreProperties>
</file>