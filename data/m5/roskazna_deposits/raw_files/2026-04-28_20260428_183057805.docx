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D1D1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D1D1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D1D1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D1D1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D1D1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D1D1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D1D1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D1D1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D1D1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D1D1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D1D1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D1D1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D1D1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D1D1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D1D14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D1D1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D1D14" w:rsidP="003D7AD0">
            <w:pPr>
              <w:ind w:firstLine="0"/>
              <w:jc w:val="center"/>
            </w:pPr>
            <w:r w:rsidRPr="002D1D1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2D1D14">
        <w:trPr>
          <w:trHeight w:val="892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1 594 834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D1D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D1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D1D14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8F0B25B-307A-4F86-8E6C-92960745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2026-04-28T08:43:00Z</dcterms:created>
  <dcterms:modified xsi:type="dcterms:W3CDTF">2026-04-28T08:44:00Z</dcterms:modified>
</cp:coreProperties>
</file>