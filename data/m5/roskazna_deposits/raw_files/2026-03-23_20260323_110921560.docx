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bookmarkStart w:id="0" w:name="_GoBack"/>
            <w:bookmarkEnd w:id="0"/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075A0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23.03.2026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075A0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22026069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075A0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075A0B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075A0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075A0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075A0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23.03.2026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075A0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25.03.2026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075A0B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075A0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14,32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075A0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075A0B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075A0B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075A0B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075A0B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075A0B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075A0B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075A0B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075A0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АО СПВБ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075A0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10:10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075A0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075A0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10:10**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075A0B" w:rsidP="00BE0679">
            <w:pPr>
              <w:ind w:firstLine="0"/>
              <w:jc w:val="center"/>
            </w:pPr>
            <w:r>
              <w:rPr>
                <w:lang w:val="en-US"/>
              </w:rPr>
              <w:t>120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075A0B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075A0B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075A0B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075A0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11:00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075A0B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075A0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11:10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075A0B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075A0B" w:rsidP="00A84BB5">
            <w:pPr>
              <w:ind w:firstLine="0"/>
              <w:jc w:val="center"/>
            </w:pPr>
            <w:r>
              <w:t>с 11:10 по 11:30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075A0B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075A0B" w:rsidP="003D7AD0">
            <w:pPr>
              <w:ind w:firstLine="0"/>
              <w:jc w:val="center"/>
            </w:pPr>
            <w:r w:rsidRPr="00075A0B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075A0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14,90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075A0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169 000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075A0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075A0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075A0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14,90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075A0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14,61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075A0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14,90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BE0679" w:rsidRPr="00605D85" w:rsidRDefault="00075A0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 xml:space="preserve">Количество кредитных организаций, заявки </w:t>
            </w:r>
            <w:r w:rsidRPr="00F242EB">
              <w:lastRenderedPageBreak/>
              <w:t>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075A0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1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674164">
      <w:pPr>
        <w:ind w:right="141"/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5A0B"/>
    <w:rsid w:val="0001348B"/>
    <w:rsid w:val="000315D5"/>
    <w:rsid w:val="000529E5"/>
    <w:rsid w:val="00075A0B"/>
    <w:rsid w:val="000C0CCB"/>
    <w:rsid w:val="0010018C"/>
    <w:rsid w:val="0011116A"/>
    <w:rsid w:val="001813AC"/>
    <w:rsid w:val="001C4AC6"/>
    <w:rsid w:val="001D6A57"/>
    <w:rsid w:val="001D6AEA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E2EC5061-FE37-42C6-9FD8-3122BFB58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1</TotalTime>
  <Pages>3</Pages>
  <Words>519</Words>
  <Characters>2962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3475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Щетилина Екатерина Михайловна</dc:creator>
  <cp:lastModifiedBy>Щетилина Екатерина Михайловна</cp:lastModifiedBy>
  <cp:revision>1</cp:revision>
  <dcterms:created xsi:type="dcterms:W3CDTF">2026-03-23T08:06:00Z</dcterms:created>
  <dcterms:modified xsi:type="dcterms:W3CDTF">2026-03-23T08:07:00Z</dcterms:modified>
</cp:coreProperties>
</file>