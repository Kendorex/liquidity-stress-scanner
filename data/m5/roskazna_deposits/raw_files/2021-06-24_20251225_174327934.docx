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24.06.2021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22021046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25.06.2021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09.07.2021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D512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5,24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D512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D512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D512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D5124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5D512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5D5124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5,31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640 000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5,31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5,31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5D512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D5124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D5124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878645-D787-4BB4-AD36-66AA5795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2025-12-25T14:42:00Z</dcterms:created>
  <dcterms:modified xsi:type="dcterms:W3CDTF">2025-12-25T14:43:00Z</dcterms:modified>
</cp:coreProperties>
</file>