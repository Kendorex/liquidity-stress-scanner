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61B7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61B7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61B7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61B7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61B7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61B7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61B7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61B7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61B7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61B7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61B7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61B7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61B7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61B7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61B7C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61B7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61B7C" w:rsidP="003D7AD0">
            <w:pPr>
              <w:ind w:firstLine="0"/>
              <w:jc w:val="center"/>
            </w:pPr>
            <w:r w:rsidRPr="00861B7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398 907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861B7C" w:rsidRPr="00F242EB" w:rsidRDefault="00861B7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61B7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B7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61B7C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D657A08-9E46-4F41-903A-1CC1232D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2026-05-14T13:16:00Z</dcterms:created>
  <dcterms:modified xsi:type="dcterms:W3CDTF">2026-05-14T13:16:00Z</dcterms:modified>
</cp:coreProperties>
</file>