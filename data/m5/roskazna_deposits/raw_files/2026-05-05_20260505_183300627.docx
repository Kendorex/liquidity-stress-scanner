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802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802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8028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802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802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802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8028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8028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802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8028D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8028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8028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8028D" w:rsidP="00A84BB5">
            <w:pPr>
              <w:ind w:firstLine="0"/>
              <w:jc w:val="center"/>
            </w:pPr>
            <w:r>
              <w:t>с 18:40 по 18:50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8028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8028D" w:rsidP="003D7AD0">
            <w:pPr>
              <w:ind w:firstLine="0"/>
              <w:jc w:val="center"/>
            </w:pPr>
            <w:r w:rsidRPr="00E8028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174 143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8028D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8028D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8028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8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028D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0D55600-7AD8-47C3-8591-AA55EE20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2026-05-05T15:29:00Z</dcterms:created>
  <dcterms:modified xsi:type="dcterms:W3CDTF">2026-05-05T15:30:00Z</dcterms:modified>
</cp:coreProperties>
</file>