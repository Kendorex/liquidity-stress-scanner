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22025435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56F4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56F4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56F4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56F4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56F4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56F4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56F4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56F4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56F4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56F4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56F4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56F4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56F4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56F4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56F42" w:rsidP="00A84BB5">
            <w:pPr>
              <w:ind w:firstLine="0"/>
              <w:jc w:val="center"/>
            </w:pPr>
            <w:r>
              <w:t>с 18:00 по 18:10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56F4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56F42" w:rsidP="003D7AD0">
            <w:pPr>
              <w:ind w:firstLine="0"/>
              <w:jc w:val="center"/>
            </w:pPr>
            <w:r w:rsidRPr="00456F4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456F42" w:rsidRPr="00F242EB" w:rsidRDefault="00456F42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56F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F4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56F42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443D02A-43AD-4510-A711-90FCF702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2025-12-15T14:55:00Z</dcterms:created>
  <dcterms:modified xsi:type="dcterms:W3CDTF">2025-12-15T14:56:00Z</dcterms:modified>
</cp:coreProperties>
</file>