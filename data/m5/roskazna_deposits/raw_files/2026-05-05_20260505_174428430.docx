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22026140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04.05.2027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F7FB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F7FB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F7FB7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CF7FB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F7FB7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F7FB7" w:rsidP="00605D85">
            <w:pPr>
              <w:ind w:firstLine="0"/>
              <w:jc w:val="center"/>
            </w:pPr>
            <w:r>
              <w:t>5 000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F7FB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CF7FB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CF7FB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CF7FB7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CF7FB7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CF7FB7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CF7FB7" w:rsidP="00A27604">
            <w:pPr>
              <w:ind w:hanging="11"/>
              <w:jc w:val="center"/>
              <w:rPr>
                <w:lang w:val="en-US"/>
              </w:rPr>
            </w:pPr>
            <w:r>
              <w:t>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CF7FB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CF7FB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CF7FB7" w:rsidP="00A84BB5">
            <w:pPr>
              <w:ind w:firstLine="0"/>
              <w:jc w:val="center"/>
            </w:pPr>
            <w:r>
              <w:t>с 11:40 по 12:00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CF7FB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CF7FB7" w:rsidP="003D7AD0">
            <w:pPr>
              <w:ind w:firstLine="0"/>
              <w:jc w:val="center"/>
            </w:pPr>
            <w:r w:rsidRPr="00CF7FB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CF7FB7" w:rsidRPr="00F242EB" w:rsidRDefault="00CF7FB7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CF7FB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CF7FB7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CF7FB7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CF7FB7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FB7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CF7FB7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448B0A5-875A-4F4A-BB61-125E36D3A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2026-05-05T14:19:00Z</dcterms:created>
  <dcterms:modified xsi:type="dcterms:W3CDTF">2026-05-05T14:19:00Z</dcterms:modified>
</cp:coreProperties>
</file>