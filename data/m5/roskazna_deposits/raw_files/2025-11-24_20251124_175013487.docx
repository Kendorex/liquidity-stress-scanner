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F474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F474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F474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F474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F474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F474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F474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F474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F474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F474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F474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F474B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0F474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0F474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0F474B" w:rsidP="003D7AD0">
            <w:pPr>
              <w:ind w:firstLine="0"/>
              <w:jc w:val="center"/>
            </w:pPr>
            <w:r w:rsidRPr="000F474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F474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0F474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0F474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0F474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4B"/>
    <w:rsid w:val="0001348B"/>
    <w:rsid w:val="000315D5"/>
    <w:rsid w:val="000529E5"/>
    <w:rsid w:val="000C0CCB"/>
    <w:rsid w:val="000F474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6C312DA-8200-409F-B433-C3593D97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2025-11-24T09:15:00Z</dcterms:created>
  <dcterms:modified xsi:type="dcterms:W3CDTF">2025-11-24T09:15:00Z</dcterms:modified>
</cp:coreProperties>
</file>