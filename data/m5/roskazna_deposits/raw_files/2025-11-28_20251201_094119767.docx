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A87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28.11.2025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A87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22025396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A87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A87EE6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A87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A87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A87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28.11.2025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A87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29.05.2026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A87EE6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A87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A87EE6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A87EE6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A87EE6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A87EE6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A87EE6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A87EE6" w:rsidP="00605D85">
            <w:pPr>
              <w:ind w:firstLine="0"/>
              <w:jc w:val="center"/>
            </w:pPr>
            <w:r>
              <w:t>2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A87EE6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A87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A87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A87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A87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09:55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A87EE6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lastRenderedPageBreak/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A87EE6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A87EE6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A87EE6" w:rsidP="00A27604">
            <w:pPr>
              <w:ind w:hanging="11"/>
              <w:jc w:val="center"/>
              <w:rPr>
                <w:lang w:val="en-US"/>
              </w:rPr>
            </w:pPr>
            <w:r>
              <w:t>10:20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A87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A87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Направление кредитным организациям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A87EE6" w:rsidP="00A84BB5">
            <w:pPr>
              <w:ind w:firstLine="0"/>
              <w:jc w:val="center"/>
            </w:pPr>
            <w:r>
              <w:t>с 11:00 по 12:20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Получение от кредитных организаций акцепта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A87EE6" w:rsidP="00A84BB5">
            <w:pPr>
              <w:ind w:firstLine="0"/>
              <w:jc w:val="center"/>
            </w:pPr>
            <w:r>
              <w:t>с 11:00 по 12:20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0315D5" w:rsidP="008E0D7A">
            <w:pPr>
              <w:ind w:firstLine="0"/>
              <w:jc w:val="center"/>
            </w:pPr>
            <w:r w:rsidRPr="000315D5">
              <w:t>Время перечисления депозита</w:t>
            </w:r>
          </w:p>
        </w:tc>
        <w:tc>
          <w:tcPr>
            <w:tcW w:w="2879" w:type="dxa"/>
            <w:vAlign w:val="center"/>
          </w:tcPr>
          <w:p w:rsidR="00BE0679" w:rsidRPr="000C6A1B" w:rsidRDefault="00A87EE6" w:rsidP="003D7AD0">
            <w:pPr>
              <w:ind w:firstLine="0"/>
              <w:jc w:val="center"/>
            </w:pPr>
            <w:r w:rsidRPr="00A87EE6">
              <w:t>В соответствии с требованиями п. 63 и п. 64 Приказа Федерального казначейства от 27.04.2023 г. № 10н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A87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A87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634 365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A87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A87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A87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A87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A87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A87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A87EE6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lastRenderedPageBreak/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A87EE6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A87EE6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A87EE6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7EE6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87EE6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0FFB3B10-2A01-4456-9D3C-2A7BAADF3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666</Words>
  <Characters>3798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4456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2025-11-28T09:09:00Z</dcterms:created>
  <dcterms:modified xsi:type="dcterms:W3CDTF">2025-11-28T09:10:00Z</dcterms:modified>
</cp:coreProperties>
</file>