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870A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870A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870A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870A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870A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870A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870A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870A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870A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870A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870A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870A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870A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870A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870A3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870A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870A3" w:rsidP="003D7AD0">
            <w:pPr>
              <w:ind w:firstLine="0"/>
              <w:jc w:val="center"/>
            </w:pPr>
            <w:r w:rsidRPr="006870A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870A3" w:rsidRPr="00F242EB" w:rsidRDefault="006870A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870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0A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870A3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B00AC4-810D-4CEA-94FC-DABC600A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2025-12-11T15:56:00Z</dcterms:created>
  <dcterms:modified xsi:type="dcterms:W3CDTF">2025-12-11T15:56:00Z</dcterms:modified>
</cp:coreProperties>
</file>