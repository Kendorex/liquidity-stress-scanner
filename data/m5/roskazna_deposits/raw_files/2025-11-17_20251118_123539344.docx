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17.11.2025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8516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8516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85162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8516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85162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8516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85162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8516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85162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85162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85162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85162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85162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85162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685162" w:rsidP="003D7AD0">
            <w:pPr>
              <w:ind w:firstLine="0"/>
              <w:jc w:val="center"/>
            </w:pPr>
            <w:r w:rsidRPr="00685162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8516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85162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85162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85162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16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85162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570D817-DD76-4018-B29E-EFF78CE7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2025-11-17T14:32:00Z</dcterms:created>
  <dcterms:modified xsi:type="dcterms:W3CDTF">2025-11-17T14:33:00Z</dcterms:modified>
</cp:coreProperties>
</file>