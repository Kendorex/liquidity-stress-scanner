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22.05.2026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22026170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7403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74032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7403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74032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7403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74032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F74032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7403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74032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F7403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F7403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F7403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F74032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F74032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F74032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F74032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F74032" w:rsidP="003D7AD0">
            <w:pPr>
              <w:ind w:firstLine="0"/>
              <w:jc w:val="center"/>
            </w:pPr>
            <w:r w:rsidRPr="00F74032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13,96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184 551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13,96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13,97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F74032" w:rsidRPr="00F242EB" w:rsidRDefault="00F74032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7403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032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74032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866D9E3-E5FC-4054-A252-24586955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2</TotalTime>
  <Pages>3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2026-05-22T07:58:00Z</dcterms:created>
  <dcterms:modified xsi:type="dcterms:W3CDTF">2026-05-22T08:00:00Z</dcterms:modified>
</cp:coreProperties>
</file>