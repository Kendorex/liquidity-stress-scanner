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22026174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23.11.2026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124B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124B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124B5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124B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124B5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124B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124B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124B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124B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124B5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124B5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124B5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124B5" w:rsidP="00A27604">
            <w:pPr>
              <w:ind w:hanging="11"/>
              <w:jc w:val="center"/>
              <w:rPr>
                <w:lang w:val="en-US"/>
              </w:rPr>
            </w:pPr>
            <w:r>
              <w:t>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124B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124B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124B5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124B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124B5" w:rsidP="003D7AD0">
            <w:pPr>
              <w:ind w:firstLine="0"/>
              <w:jc w:val="center"/>
            </w:pPr>
            <w:r w:rsidRPr="00E124B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113 997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124B5" w:rsidRPr="00F242EB" w:rsidRDefault="00E124B5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124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124B5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124B5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124B5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4B5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24B5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84E35FE-052C-4DB1-BA62-871684F4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2026-05-25T14:54:00Z</dcterms:created>
  <dcterms:modified xsi:type="dcterms:W3CDTF">2026-05-25T14:54:00Z</dcterms:modified>
</cp:coreProperties>
</file>