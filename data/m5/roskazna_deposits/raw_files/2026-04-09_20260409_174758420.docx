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3A42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09.04.2026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3A42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22026099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3A42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3A425F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3A42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3A42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A42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09.04.2026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A42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3A425F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3A42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3A42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3A425F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3A425F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3A425F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3A425F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3A425F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3A425F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3A425F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3A42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3A42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3A42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3A42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3A425F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3A425F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3A425F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3A425F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3A42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3A425F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3A42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3A425F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3A425F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3A425F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3A425F" w:rsidP="003D7AD0">
            <w:pPr>
              <w:ind w:firstLine="0"/>
              <w:jc w:val="center"/>
            </w:pPr>
            <w:r w:rsidRPr="003A425F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3A42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A42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983 636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A42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A42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A42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A42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A42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3A42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3A42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25F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A425F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102BCFB-A6B4-4929-BEDC-0F8FDC2F1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Латалина Людмила Анатольевна</dc:creator>
  <cp:lastModifiedBy>Латалина Людмила Анатольевна</cp:lastModifiedBy>
  <cp:revision>1</cp:revision>
  <dcterms:created xsi:type="dcterms:W3CDTF">2026-04-09T14:29:00Z</dcterms:created>
  <dcterms:modified xsi:type="dcterms:W3CDTF">2026-04-09T14:30:00Z</dcterms:modified>
</cp:coreProperties>
</file>