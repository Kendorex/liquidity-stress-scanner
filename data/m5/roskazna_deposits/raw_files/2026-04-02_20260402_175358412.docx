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742C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742C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742C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742C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742C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742C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742C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742C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12:55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742C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742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742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742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742C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742C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742C7" w:rsidP="00A84BB5">
            <w:pPr>
              <w:ind w:firstLine="0"/>
              <w:jc w:val="center"/>
            </w:pPr>
            <w:r>
              <w:t>с 14:30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742C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742C7" w:rsidP="003D7AD0">
            <w:pPr>
              <w:ind w:firstLine="0"/>
              <w:jc w:val="center"/>
            </w:pPr>
            <w:r w:rsidRPr="009742C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742C7" w:rsidRPr="00F242EB" w:rsidRDefault="009742C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742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2C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742C7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2720FE-0FFE-4F8D-AE71-E35F4073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2026-04-02T12:42:00Z</dcterms:created>
  <dcterms:modified xsi:type="dcterms:W3CDTF">2026-04-02T12:43:00Z</dcterms:modified>
</cp:coreProperties>
</file>