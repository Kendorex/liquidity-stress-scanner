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F157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F157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F157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F157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F157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F157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F157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F157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F157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F157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F157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F157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F1575" w:rsidP="00A27604">
            <w:pPr>
              <w:ind w:hanging="11"/>
              <w:jc w:val="center"/>
              <w:rPr>
                <w:lang w:val="en-US"/>
              </w:rPr>
            </w:pPr>
            <w:r>
              <w:t>15:30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F157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F157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F1575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F157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F1575" w:rsidP="003D7AD0">
            <w:pPr>
              <w:ind w:firstLine="0"/>
              <w:jc w:val="center"/>
            </w:pPr>
            <w:r w:rsidRPr="00DF157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DF1575" w:rsidRPr="00F242EB" w:rsidRDefault="00DF1575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F157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DF157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DF157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DF157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57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DF1575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35D37EF-5501-4ECD-AC57-A63CB4D4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2025-12-09T13:42:00Z</dcterms:created>
  <dcterms:modified xsi:type="dcterms:W3CDTF">2025-12-09T13:43:00Z</dcterms:modified>
</cp:coreProperties>
</file>