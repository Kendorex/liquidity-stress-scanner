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18.11.2025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22025375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20.11.2025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E571B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E571B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E571B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E571B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E571B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E571BD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E571B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E571B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E571B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E571B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E571B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E571BD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E571BD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E571BD" w:rsidP="003D7AD0">
            <w:pPr>
              <w:ind w:firstLine="0"/>
              <w:jc w:val="center"/>
            </w:pPr>
            <w:r w:rsidRPr="00E571BD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689 979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448 000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E571B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1B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571BD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00F60A0-3BFA-4736-BD97-85276072A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2025-11-18T09:29:00Z</dcterms:created>
  <dcterms:modified xsi:type="dcterms:W3CDTF">2025-11-18T09:29:00Z</dcterms:modified>
</cp:coreProperties>
</file>