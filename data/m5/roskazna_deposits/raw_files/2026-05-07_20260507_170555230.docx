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07.05.2026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B190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B190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B190F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B190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B190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B190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B190F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B190F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B190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B190F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B190F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B190F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B190F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B190F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B190F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B190F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B190F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B190F" w:rsidP="003D7AD0">
            <w:pPr>
              <w:ind w:firstLine="0"/>
              <w:jc w:val="center"/>
            </w:pPr>
            <w:r w:rsidRPr="00FB190F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FB190F" w:rsidRPr="00F242EB" w:rsidRDefault="00FB190F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B190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FB190F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FB190F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FB190F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90F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B190F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F0F95FE-2DA0-4542-84C5-916E96380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2026-05-07T13:59:00Z</dcterms:created>
  <dcterms:modified xsi:type="dcterms:W3CDTF">2026-05-07T14:00:00Z</dcterms:modified>
</cp:coreProperties>
</file>