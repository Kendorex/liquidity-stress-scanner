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29.04.2021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22021028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30.04.2021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2035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2035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2035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2035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20354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22035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220354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499 000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4,82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220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0354"/>
    <w:rsid w:val="000529E5"/>
    <w:rsid w:val="000C0CCB"/>
    <w:rsid w:val="0011116A"/>
    <w:rsid w:val="001C4AC6"/>
    <w:rsid w:val="001D6A57"/>
    <w:rsid w:val="001D6AEA"/>
    <w:rsid w:val="00220354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808DEA-F337-4FC2-A9C9-A3760939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2025-12-25T15:05:00Z</dcterms:created>
  <dcterms:modified xsi:type="dcterms:W3CDTF">2025-12-25T15:05:00Z</dcterms:modified>
</cp:coreProperties>
</file>