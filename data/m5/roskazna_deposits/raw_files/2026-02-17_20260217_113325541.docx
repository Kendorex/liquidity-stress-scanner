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22026034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1751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1751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1751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1751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1751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1751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1751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1751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1751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175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175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1751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1751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1751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1751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1751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17514" w:rsidP="003D7AD0">
            <w:pPr>
              <w:ind w:firstLine="0"/>
              <w:jc w:val="center"/>
            </w:pPr>
            <w:r w:rsidRPr="00A1751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685 180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1751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51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17514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CF78D54-B153-48CA-BEBE-964AA660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2026-02-17T08:27:00Z</dcterms:created>
  <dcterms:modified xsi:type="dcterms:W3CDTF">2026-02-17T08:28:00Z</dcterms:modified>
</cp:coreProperties>
</file>