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40A3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40A3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40A3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40A3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40A3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40A3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40A3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40A3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40A3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40A3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40A3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40A3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40A3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40A3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40A30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40A3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40A30" w:rsidP="003D7AD0">
            <w:pPr>
              <w:ind w:firstLine="0"/>
              <w:jc w:val="center"/>
            </w:pPr>
            <w:r w:rsidRPr="00640A3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185 994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40A3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A3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40A30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B42C80D-39CB-4DE0-809C-2B0C19AB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2026-02-02T08:07:00Z</dcterms:created>
  <dcterms:modified xsi:type="dcterms:W3CDTF">2026-02-02T08:07:00Z</dcterms:modified>
</cp:coreProperties>
</file>