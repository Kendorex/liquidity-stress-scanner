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F81CA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16.12.2025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F81CA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22025436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F81CA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F81CA4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F81CA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328 000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F81CA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F81CA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16.12.2025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F81CA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18.12.2025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F81CA4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F81CA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F81CA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F81CA4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F81CA4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F81CA4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F81CA4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F81CA4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F81CA4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F81CA4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F81CA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F81CA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F81CA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F81CA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F81CA4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F81CA4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F81CA4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F81CA4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F81CA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11:00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F81CA4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F81CA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11:10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F81CA4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F81CA4" w:rsidP="00A84BB5">
            <w:pPr>
              <w:ind w:firstLine="0"/>
              <w:jc w:val="center"/>
            </w:pPr>
            <w:r>
              <w:t>с 11:10 по 11:30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F81CA4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F81CA4" w:rsidP="003D7AD0">
            <w:pPr>
              <w:ind w:firstLine="0"/>
              <w:jc w:val="center"/>
            </w:pPr>
            <w:r w:rsidRPr="00F81CA4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F81CA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F81CA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374 000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F81CA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328 000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F81CA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328 000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F81CA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F81CA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F81CA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15,77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  <w:p w:rsidR="00F81CA4" w:rsidRPr="00F242EB" w:rsidRDefault="00F81CA4" w:rsidP="008F44A4">
            <w:pPr>
              <w:ind w:firstLine="0"/>
              <w:jc w:val="center"/>
            </w:pPr>
            <w:bookmarkStart w:id="0" w:name="_GoBack"/>
            <w:bookmarkEnd w:id="0"/>
          </w:p>
        </w:tc>
        <w:tc>
          <w:tcPr>
            <w:tcW w:w="2879" w:type="dxa"/>
            <w:vAlign w:val="center"/>
          </w:tcPr>
          <w:p w:rsidR="00BE0679" w:rsidRPr="00605D85" w:rsidRDefault="00F81CA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lastRenderedPageBreak/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F81CA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1CA4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81CA4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DB4A9258-625E-4A7F-9404-8B6B399F0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0</TotalTime>
  <Pages>3</Pages>
  <Words>522</Words>
  <Characters>2976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3492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2025-12-16T07:57:00Z</dcterms:created>
  <dcterms:modified xsi:type="dcterms:W3CDTF">2025-12-16T07:57:00Z</dcterms:modified>
</cp:coreProperties>
</file>