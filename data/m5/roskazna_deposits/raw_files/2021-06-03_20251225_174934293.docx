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03.06.2021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22021040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04.06.2021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18.06.2021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069B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069B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069B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069B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069B5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0069B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0069B5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0069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69B5"/>
    <w:rsid w:val="000069B5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2E1A2-7487-4F65-9CF2-A4D8A249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2025-12-25T14:48:00Z</dcterms:created>
  <dcterms:modified xsi:type="dcterms:W3CDTF">2025-12-25T14:49:00Z</dcterms:modified>
</cp:coreProperties>
</file>