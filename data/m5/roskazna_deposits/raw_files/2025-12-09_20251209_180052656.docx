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F5BF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F5BF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F5BF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F5BF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F5BF7" w:rsidP="00605D85">
            <w:pPr>
              <w:ind w:firstLine="0"/>
              <w:jc w:val="center"/>
            </w:pPr>
            <w:r>
              <w:t>12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F5BF7" w:rsidP="00605D85">
            <w:pPr>
              <w:ind w:firstLine="0"/>
              <w:jc w:val="center"/>
            </w:pPr>
            <w:r>
              <w:t>1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F5BF7" w:rsidP="001813AC">
            <w:pPr>
              <w:ind w:firstLine="0"/>
              <w:jc w:val="center"/>
            </w:pPr>
            <w:r>
              <w:t>с зачетом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F5BF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10:48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10:48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F5BF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F5BF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F5BF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F5BF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F5BF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F5BF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F5BF7" w:rsidP="00A84BB5">
            <w:pPr>
              <w:ind w:firstLine="0"/>
              <w:jc w:val="center"/>
            </w:pPr>
            <w:r>
              <w:t>с 11:10 по 11:15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F5BF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F5BF7" w:rsidP="003D7AD0">
            <w:pPr>
              <w:ind w:firstLine="0"/>
              <w:jc w:val="center"/>
            </w:pPr>
            <w:r w:rsidRPr="001F5BF7">
              <w:t>совместное проведение расчетов по договорам банковского депозита, договорам репо и договорам займа ценных бумаг в соответствии с документами клиринговой организации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F5BF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BF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1F5BF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761291A-18E9-4457-8EAE-25B7BC62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3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2025-12-09T08:15:00Z</dcterms:created>
  <dcterms:modified xsi:type="dcterms:W3CDTF">2025-12-09T08:18:00Z</dcterms:modified>
</cp:coreProperties>
</file>