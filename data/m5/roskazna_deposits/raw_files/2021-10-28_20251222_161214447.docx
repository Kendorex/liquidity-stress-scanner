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28.10.2021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22021083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29.10.2021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12.11.2021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7A5A0A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7,14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7A5A0A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7A5A0A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7A5A0A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7A5A0A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7A5A0A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7A5A0A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7,14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433 451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7,16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7,14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7,41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7A5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A5A0A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7A5A0A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5B056-5AE9-4BC9-90BE-CC8A32009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2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2025-12-22T13:08:00Z</dcterms:created>
  <dcterms:modified xsi:type="dcterms:W3CDTF">2025-12-22T13:10:00Z</dcterms:modified>
</cp:coreProperties>
</file>