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EE4B4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05.12.2025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EE4B4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22025409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EE4B4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EE4B4F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EE4B4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448 000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EE4B4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E4B4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05.12.2025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E4B4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09.12.2025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EE4B4F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EE4B4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EE4B4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EE4B4F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EE4B4F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EE4B4F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EE4B4F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EE4B4F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EE4B4F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EE4B4F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EE4B4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EE4B4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EE4B4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EE4B4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EE4B4F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EE4B4F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EE4B4F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EE4B4F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EE4B4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EE4B4F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EE4B4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EE4B4F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EE4B4F" w:rsidP="00A84BB5">
            <w:pPr>
              <w:ind w:firstLine="0"/>
              <w:jc w:val="center"/>
            </w:pPr>
            <w:r>
              <w:t>с 11:30 по 11:50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EE4B4F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EE4B4F" w:rsidP="003D7AD0">
            <w:pPr>
              <w:ind w:firstLine="0"/>
              <w:jc w:val="center"/>
            </w:pPr>
            <w:r w:rsidRPr="00EE4B4F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EE4B4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E4B4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611 450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E4B4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448 000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E4B4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448 000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E4B4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E4B4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E4B4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EE4B4F" w:rsidRPr="00F242EB" w:rsidRDefault="00EE4B4F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EE4B4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EE4B4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4B4F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EE4B4F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8F12AD1F-965E-4093-868E-DA53C4290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2025-12-05T08:59:00Z</dcterms:created>
  <dcterms:modified xsi:type="dcterms:W3CDTF">2025-12-05T08:59:00Z</dcterms:modified>
</cp:coreProperties>
</file>