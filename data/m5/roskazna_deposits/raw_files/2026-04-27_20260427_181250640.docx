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22026119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D2B9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D2B9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D2B9F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D2B9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D2B9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D2B9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D2B9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D2B9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D2B9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D2B9F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D2B9F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D2B9F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D2B9F" w:rsidP="00A27604">
            <w:pPr>
              <w:ind w:hanging="11"/>
              <w:jc w:val="center"/>
              <w:rPr>
                <w:lang w:val="en-US"/>
              </w:rPr>
            </w:pPr>
            <w:r>
              <w:t>10:40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D2B9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D2B9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D2B9F" w:rsidP="00A84BB5">
            <w:pPr>
              <w:ind w:firstLine="0"/>
              <w:jc w:val="center"/>
            </w:pPr>
            <w:r>
              <w:t>с 11:40 по 12:00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D2B9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D2B9F" w:rsidP="003D7AD0">
            <w:pPr>
              <w:ind w:firstLine="0"/>
              <w:jc w:val="center"/>
            </w:pPr>
            <w:r w:rsidRPr="000D2B9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0D2B9F">
        <w:trPr>
          <w:trHeight w:val="892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0D2B9F" w:rsidRPr="00F242EB" w:rsidRDefault="00BE0679" w:rsidP="000D2B9F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D2B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0D2B9F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0D2B9F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0D2B9F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B9F"/>
    <w:rsid w:val="0001348B"/>
    <w:rsid w:val="000315D5"/>
    <w:rsid w:val="000529E5"/>
    <w:rsid w:val="000C0CCB"/>
    <w:rsid w:val="000D2B9F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CFDA43C-EA19-4C28-AF28-528C4BC9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2026-04-27T14:47:00Z</dcterms:created>
  <dcterms:modified xsi:type="dcterms:W3CDTF">2026-04-27T14:48:00Z</dcterms:modified>
</cp:coreProperties>
</file>