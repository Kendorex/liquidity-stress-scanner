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32D3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32D3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32D3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32D3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32D3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32D3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32D3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32D3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32D3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32D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32D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32D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32D3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32D3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32D30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32D3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32D30" w:rsidP="003D7AD0">
            <w:pPr>
              <w:ind w:firstLine="0"/>
              <w:jc w:val="center"/>
            </w:pPr>
            <w:r w:rsidRPr="00332D3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32D30" w:rsidRPr="00F242EB" w:rsidRDefault="00332D3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32D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D3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32D30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B8EB865-E2A4-421B-A534-E72EB666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2026-04-20T08:10:00Z</dcterms:created>
  <dcterms:modified xsi:type="dcterms:W3CDTF">2026-04-20T08:11:00Z</dcterms:modified>
</cp:coreProperties>
</file>