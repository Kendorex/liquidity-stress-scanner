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452F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452F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452F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452F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452F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452F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452F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452F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452F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452F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452F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452F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452F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452F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452FA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452F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452FA" w:rsidP="003D7AD0">
            <w:pPr>
              <w:ind w:firstLine="0"/>
              <w:jc w:val="center"/>
            </w:pPr>
            <w:r w:rsidRPr="007452F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821 000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452F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F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452FA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418E814-6318-44C7-84B7-57D4FE6A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2026-01-28T13:52:00Z</dcterms:created>
  <dcterms:modified xsi:type="dcterms:W3CDTF">2026-01-28T13:52:00Z</dcterms:modified>
</cp:coreProperties>
</file>