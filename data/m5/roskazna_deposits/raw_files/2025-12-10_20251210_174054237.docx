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43CB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43CB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43CB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43CB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43CB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43CB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43CB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43CB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43CB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43CB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43CB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43CB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43CB1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43CB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43CB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43CB1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43CB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43CB1" w:rsidP="003D7AD0">
            <w:pPr>
              <w:ind w:firstLine="0"/>
              <w:jc w:val="center"/>
            </w:pPr>
            <w:r w:rsidRPr="00043CB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043CB1" w:rsidRPr="00F242EB" w:rsidRDefault="00043CB1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43CB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043CB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043CB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043CB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CB1"/>
    <w:rsid w:val="0001348B"/>
    <w:rsid w:val="000315D5"/>
    <w:rsid w:val="00043CB1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7E825FB-ABE8-4A5A-903B-17E7DE18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2025-12-10T08:53:00Z</dcterms:created>
  <dcterms:modified xsi:type="dcterms:W3CDTF">2025-12-10T08:53:00Z</dcterms:modified>
</cp:coreProperties>
</file>