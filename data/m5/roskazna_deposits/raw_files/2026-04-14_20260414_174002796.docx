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228E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228E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228E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228E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228E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228E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228E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228E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228E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228E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228E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228E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228E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228E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228EC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D228EC">
        <w:trPr>
          <w:trHeight w:val="2112"/>
        </w:trPr>
        <w:tc>
          <w:tcPr>
            <w:tcW w:w="6408" w:type="dxa"/>
            <w:vAlign w:val="center"/>
          </w:tcPr>
          <w:p w:rsidR="00BE0679" w:rsidRPr="000C6A1B" w:rsidRDefault="00D228E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228EC" w:rsidP="003D7AD0">
            <w:pPr>
              <w:ind w:firstLine="0"/>
              <w:jc w:val="center"/>
            </w:pPr>
            <w:r w:rsidRPr="00D228E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D228EC">
        <w:trPr>
          <w:trHeight w:val="751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436 000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228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8E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228EC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731AC18-5BA9-461E-AFA1-7F16F7E1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2026-04-14T08:09:00Z</dcterms:created>
  <dcterms:modified xsi:type="dcterms:W3CDTF">2026-04-14T08:09:00Z</dcterms:modified>
</cp:coreProperties>
</file>