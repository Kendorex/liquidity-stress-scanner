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08.04.2021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22021022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09.04.2021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23.04.2021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379E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4,29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379E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379E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379E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379E4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B379E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B379E4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4,29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52 500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4,29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4,29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4,30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B379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379E4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379E4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5B4CC9-6F47-42B1-BAB9-C16D8E48A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2025-12-29T13:13:00Z</dcterms:created>
  <dcterms:modified xsi:type="dcterms:W3CDTF">2025-12-29T13:14:00Z</dcterms:modified>
</cp:coreProperties>
</file>