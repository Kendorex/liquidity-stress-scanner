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22.04.2021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22021026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23.04.2021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A339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A339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A339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A339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A3393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8A339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8A3393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4,35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353 000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4,35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4,35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8A33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3393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3393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A1A70-13AD-404B-A27F-5EDA14C8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2025-12-25T15:07:00Z</dcterms:created>
  <dcterms:modified xsi:type="dcterms:W3CDTF">2025-12-25T15:07:00Z</dcterms:modified>
</cp:coreProperties>
</file>