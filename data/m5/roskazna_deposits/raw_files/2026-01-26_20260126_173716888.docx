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84E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84ED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84E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84ED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84ED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84E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84E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84E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84ED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84E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84E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84ED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84E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84ED2" w:rsidP="003D7AD0">
            <w:pPr>
              <w:ind w:firstLine="0"/>
              <w:jc w:val="center"/>
            </w:pPr>
            <w:r w:rsidRPr="00C84E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452 410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ED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84ED2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C154742-B856-4972-A1A0-0E1BA113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2026-01-26T14:26:00Z</dcterms:created>
  <dcterms:modified xsi:type="dcterms:W3CDTF">2026-01-26T14:26:00Z</dcterms:modified>
</cp:coreProperties>
</file>