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F294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F2948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F294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F294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F294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F294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F294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F294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F2948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F294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F294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F294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F294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F294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F2948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F294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F2948" w:rsidP="003D7AD0">
            <w:pPr>
              <w:ind w:firstLine="0"/>
              <w:jc w:val="center"/>
            </w:pPr>
            <w:r w:rsidRPr="00DF294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1 155 959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F294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94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DF294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5F4DBBA-0C7F-48A3-97C0-795DF247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2026-03-30T15:14:00Z</dcterms:created>
  <dcterms:modified xsi:type="dcterms:W3CDTF">2026-03-30T15:14:00Z</dcterms:modified>
</cp:coreProperties>
</file>