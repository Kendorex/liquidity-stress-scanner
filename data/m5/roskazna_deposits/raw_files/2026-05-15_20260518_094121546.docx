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15.05.2026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455D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455D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455DD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455D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455D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455D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455D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455D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455D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455DD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455DD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455DD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455DD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455D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455D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455DD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455D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455DD" w:rsidP="003D7AD0">
            <w:pPr>
              <w:ind w:firstLine="0"/>
              <w:jc w:val="center"/>
            </w:pPr>
            <w:r w:rsidRPr="008455D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455D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8455DD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8455DD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8455DD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5D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455DD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A943BE1-D199-4B3B-A686-24A8CAF0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2026-05-18T06:35:00Z</dcterms:created>
  <dcterms:modified xsi:type="dcterms:W3CDTF">2026-05-18T06:36:00Z</dcterms:modified>
</cp:coreProperties>
</file>