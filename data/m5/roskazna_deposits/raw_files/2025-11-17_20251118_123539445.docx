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17.11.2025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22025373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6119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6119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6119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6119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6119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61194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6119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6119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611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611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611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361194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361194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361194" w:rsidP="003D7AD0">
            <w:pPr>
              <w:ind w:firstLine="0"/>
              <w:jc w:val="center"/>
            </w:pPr>
            <w:r w:rsidRPr="00361194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1 042 566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611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19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61194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A855E21-0D21-4E53-A19D-1E09755E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2025-11-17T14:32:00Z</dcterms:created>
  <dcterms:modified xsi:type="dcterms:W3CDTF">2025-11-17T14:32:00Z</dcterms:modified>
</cp:coreProperties>
</file>