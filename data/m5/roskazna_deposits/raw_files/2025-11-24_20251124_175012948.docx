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24.11.2025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22025384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26.11.2025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0581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0581E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0581E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0581E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0581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0581E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0581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0581E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0581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0581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0581E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40581E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40581E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40581E" w:rsidP="003D7AD0">
            <w:pPr>
              <w:ind w:firstLine="0"/>
              <w:jc w:val="center"/>
            </w:pPr>
            <w:r w:rsidRPr="0040581E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15,97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828 000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15,98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0581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81E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0581E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ED43372-999C-4B51-AF09-EDE8BCF9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2025-11-24T09:13:00Z</dcterms:created>
  <dcterms:modified xsi:type="dcterms:W3CDTF">2025-11-24T09:14:00Z</dcterms:modified>
</cp:coreProperties>
</file>