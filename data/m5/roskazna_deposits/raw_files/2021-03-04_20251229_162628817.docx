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04.03.2021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22021010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05.03.2021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19.03.2021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9126F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4,05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9126F7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9126F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9126F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9126F7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9126F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9126F7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9126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126F7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126F7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986247-5F24-4852-A188-EBDEC6F60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1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2025-12-29T13:25:00Z</dcterms:created>
  <dcterms:modified xsi:type="dcterms:W3CDTF">2025-12-29T13:26:00Z</dcterms:modified>
</cp:coreProperties>
</file>