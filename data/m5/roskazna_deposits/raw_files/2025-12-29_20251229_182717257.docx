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50BF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50BF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50BF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50BF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50BFF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50BF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50BF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50BF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50BF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50BF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50BF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50BF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50BFF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50BF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50BF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50BF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50BF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50BFF" w:rsidP="003D7AD0">
            <w:pPr>
              <w:ind w:firstLine="0"/>
              <w:jc w:val="center"/>
            </w:pPr>
            <w:r w:rsidRPr="00750BF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225 466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50BF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50BF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50BF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50BF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BF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50BFF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981B026-92DA-4532-A2A5-C79DC42F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2025-12-29T14:52:00Z</dcterms:created>
  <dcterms:modified xsi:type="dcterms:W3CDTF">2025-12-29T14:53:00Z</dcterms:modified>
</cp:coreProperties>
</file>