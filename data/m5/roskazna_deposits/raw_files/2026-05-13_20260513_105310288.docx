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13.05.2026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22026157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8199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8199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81993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8199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8199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8199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8199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8199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8199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81993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81993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81993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81993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8199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8199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81993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8199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81993" w:rsidP="003D7AD0">
            <w:pPr>
              <w:ind w:firstLine="0"/>
              <w:jc w:val="center"/>
            </w:pPr>
            <w:r w:rsidRPr="0078199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781993" w:rsidRPr="00F242EB" w:rsidRDefault="00781993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8199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781993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781993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781993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993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781993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57EA67D-5F6C-448C-9887-0F784E8C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2026-05-13T07:48:00Z</dcterms:created>
  <dcterms:modified xsi:type="dcterms:W3CDTF">2026-05-13T07:49:00Z</dcterms:modified>
</cp:coreProperties>
</file>