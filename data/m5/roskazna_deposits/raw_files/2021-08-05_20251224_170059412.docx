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05.08.2021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22021058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06.08.2021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20.08.2021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1383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1383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1383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1383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13834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41383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413834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374 000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41383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3834"/>
    <w:rsid w:val="000529E5"/>
    <w:rsid w:val="000C0CCB"/>
    <w:rsid w:val="0011116A"/>
    <w:rsid w:val="001C4AC6"/>
    <w:rsid w:val="001D6A57"/>
    <w:rsid w:val="001D6AEA"/>
    <w:rsid w:val="003D7AD0"/>
    <w:rsid w:val="00413834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028FD0-D893-464E-B8CE-294A7302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2025-12-24T13:56:00Z</dcterms:created>
  <dcterms:modified xsi:type="dcterms:W3CDTF">2025-12-24T13:56:00Z</dcterms:modified>
</cp:coreProperties>
</file>