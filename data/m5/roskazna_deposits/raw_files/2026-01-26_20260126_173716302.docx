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26.01.2026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22026008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D1D18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D1D18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D1D18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D1D18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D1D18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D1D18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D1D18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D1D18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D1D18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D1D18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D1D18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D1D18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D1D18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D1D18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D1D18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D1D18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D1D18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D1D18" w:rsidP="003D7AD0">
            <w:pPr>
              <w:ind w:firstLine="0"/>
              <w:jc w:val="center"/>
            </w:pPr>
            <w:r w:rsidRPr="00ED1D18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739 030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D1D1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ED1D18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ED1D18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ED1D18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D18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ED1D18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E33168C-EA6E-4741-9149-6CF509A1C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2026-01-26T14:27:00Z</dcterms:created>
  <dcterms:modified xsi:type="dcterms:W3CDTF">2026-01-26T14:28:00Z</dcterms:modified>
</cp:coreProperties>
</file>