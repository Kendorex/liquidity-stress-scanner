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0095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0095B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0095B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0095B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0095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0095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0095B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0095B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0095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10:40***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0095B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0095B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0095B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0095B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0095B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0095B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0095B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0095B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0095B" w:rsidP="003D7AD0">
            <w:pPr>
              <w:ind w:firstLine="0"/>
              <w:jc w:val="center"/>
            </w:pPr>
            <w:r w:rsidRPr="0040095B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0095B" w:rsidRPr="00F242EB" w:rsidRDefault="0040095B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0095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0095B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0095B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0095B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95B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0095B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F718C45-A67E-44A9-A661-1B26E6E7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2026-04-28T08:46:00Z</dcterms:created>
  <dcterms:modified xsi:type="dcterms:W3CDTF">2026-04-28T08:47:00Z</dcterms:modified>
</cp:coreProperties>
</file>