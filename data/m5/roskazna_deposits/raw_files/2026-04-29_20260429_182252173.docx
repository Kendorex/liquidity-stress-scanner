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29.04.2026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22026127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9798A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9798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9798A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9798A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9798A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9798A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9798A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9798A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9798A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9798A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9798A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9798A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9798A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9798A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9798A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9798A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9798A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9798A" w:rsidP="003D7AD0">
            <w:pPr>
              <w:ind w:firstLine="0"/>
              <w:jc w:val="center"/>
            </w:pPr>
            <w:r w:rsidRPr="00F9798A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208 688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F9798A" w:rsidRPr="00F242EB" w:rsidRDefault="00F9798A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9798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F9798A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F9798A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F9798A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98A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9798A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139561E-8EBF-4421-828F-CF3461563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2026-04-29T08:19:00Z</dcterms:created>
  <dcterms:modified xsi:type="dcterms:W3CDTF">2026-04-29T08:19:00Z</dcterms:modified>
</cp:coreProperties>
</file>