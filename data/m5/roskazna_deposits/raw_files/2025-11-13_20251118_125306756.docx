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454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13.11.2025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3454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22025369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3454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34540A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3454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398 000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3454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454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454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17.11.2025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34540A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3454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3454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34540A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34540A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34540A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34540A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34540A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34540A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3454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3454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3454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3454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34540A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34540A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34540A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34540A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3454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3454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34540A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34540A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34540A" w:rsidP="003D7AD0">
            <w:pPr>
              <w:ind w:firstLine="0"/>
              <w:jc w:val="center"/>
            </w:pPr>
            <w:r w:rsidRPr="0034540A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3454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454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721 700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454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454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454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454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454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3454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3454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540A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4540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D04A8D3-F9F3-4392-89B5-D32513439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2025-11-13T14:22:00Z</dcterms:created>
  <dcterms:modified xsi:type="dcterms:W3CDTF">2025-11-13T14:22:00Z</dcterms:modified>
</cp:coreProperties>
</file>