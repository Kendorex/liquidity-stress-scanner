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06.05.2026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70BF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70BF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70BF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70BF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70BF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70BF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70BF6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70BF6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70BF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10:30***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70BF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70BF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70BF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70BF6" w:rsidP="00A27604">
            <w:pPr>
              <w:ind w:hanging="11"/>
              <w:jc w:val="center"/>
              <w:rPr>
                <w:lang w:val="en-US"/>
              </w:rPr>
            </w:pPr>
            <w:r>
              <w:t>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70BF6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70BF6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70BF6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70BF6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70BF6" w:rsidP="003D7AD0">
            <w:pPr>
              <w:ind w:firstLine="0"/>
              <w:jc w:val="center"/>
            </w:pPr>
            <w:r w:rsidRPr="00A70BF6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186 983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A70BF6" w:rsidRPr="00F242EB" w:rsidRDefault="00A70BF6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70BF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70BF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70BF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70BF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0BF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70BF6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767EBC5-292B-4E85-AB05-F398B113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2026-05-06T13:48:00Z</dcterms:created>
  <dcterms:modified xsi:type="dcterms:W3CDTF">2026-05-06T13:48:00Z</dcterms:modified>
</cp:coreProperties>
</file>