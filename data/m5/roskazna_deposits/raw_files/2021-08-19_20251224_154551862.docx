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19.08.2021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22021062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20.08.2021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03.09.2021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F211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F211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F211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F211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F2117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0F211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0F2117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6,38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486 000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6,55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0F211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F2117"/>
    <w:rsid w:val="000529E5"/>
    <w:rsid w:val="000C0CCB"/>
    <w:rsid w:val="000F2117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002AE-4816-432F-8546-FF6BDD94F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2025-12-24T12:44:00Z</dcterms:created>
  <dcterms:modified xsi:type="dcterms:W3CDTF">2025-12-24T12:45:00Z</dcterms:modified>
</cp:coreProperties>
</file>