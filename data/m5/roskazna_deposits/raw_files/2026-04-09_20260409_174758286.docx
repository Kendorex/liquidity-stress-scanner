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09.04.2026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22026100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86F8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86F8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86F8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86F8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86F8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86F8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86F8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86F8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86F8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86F8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86F8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86F8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86F8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86F8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86F8C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86F8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86F8C" w:rsidP="003D7AD0">
            <w:pPr>
              <w:ind w:firstLine="0"/>
              <w:jc w:val="center"/>
            </w:pPr>
            <w:r w:rsidRPr="00386F8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14,51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86F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F8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86F8C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33640A2-3AD9-475B-8033-95CBF2E9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2026-04-09T14:30:00Z</dcterms:created>
  <dcterms:modified xsi:type="dcterms:W3CDTF">2026-04-09T14:31:00Z</dcterms:modified>
</cp:coreProperties>
</file>