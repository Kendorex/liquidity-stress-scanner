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26.03.2026</w:t>
            </w:r>
          </w:p>
        </w:tc>
        <w:bookmarkStart w:id="0" w:name="_GoBack"/>
        <w:bookmarkEnd w:id="0"/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25.03.2027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6770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6770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6770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6770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67701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67701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6770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6770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6770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6770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6770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6770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67701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6770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6770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67701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6770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67701" w:rsidP="003D7AD0">
            <w:pPr>
              <w:ind w:firstLine="0"/>
              <w:jc w:val="center"/>
            </w:pPr>
            <w:r w:rsidRPr="00C6770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C67701" w:rsidRPr="00F242EB" w:rsidRDefault="00C67701" w:rsidP="008F44A4">
            <w:pPr>
              <w:ind w:firstLine="0"/>
              <w:jc w:val="center"/>
            </w:pP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6770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6770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6770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6770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70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67701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B04A0EE-919C-4CC9-BD75-47B72A1B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2026-03-26T13:04:00Z</dcterms:created>
  <dcterms:modified xsi:type="dcterms:W3CDTF">2026-03-26T13:04:00Z</dcterms:modified>
</cp:coreProperties>
</file>