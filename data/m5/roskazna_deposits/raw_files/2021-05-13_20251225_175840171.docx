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13.05.2021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22021032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2723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2723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2723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2723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27235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F2723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F27235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221 500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4,82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F272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27235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27235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1374E9-3602-45CF-9D94-8D42A24C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2025-12-25T14:57:00Z</dcterms:created>
  <dcterms:modified xsi:type="dcterms:W3CDTF">2025-12-25T14:58:00Z</dcterms:modified>
</cp:coreProperties>
</file>