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11.03.2026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22026062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B64B0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13.03.2026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B64B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B64B0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0B64B0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B64B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B64B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B64B0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0B64B0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0B64B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0B64B0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0B64B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0B64B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0B64B0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0B64B0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0B64B0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0B64B0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B64B0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0B64B0" w:rsidP="003D7AD0">
            <w:pPr>
              <w:ind w:firstLine="0"/>
              <w:jc w:val="center"/>
            </w:pPr>
            <w:r w:rsidRPr="000B64B0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281 414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0B64B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64B0"/>
    <w:rsid w:val="0001348B"/>
    <w:rsid w:val="000315D5"/>
    <w:rsid w:val="000529E5"/>
    <w:rsid w:val="000B64B0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7A76996-A584-4CDC-8FD8-1F970E1F0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2026-03-11T07:46:00Z</dcterms:created>
  <dcterms:modified xsi:type="dcterms:W3CDTF">2026-03-11T07:46:00Z</dcterms:modified>
</cp:coreProperties>
</file>