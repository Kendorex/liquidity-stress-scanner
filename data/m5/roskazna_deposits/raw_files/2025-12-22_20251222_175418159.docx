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22.12.2025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22025443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5218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5218D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5218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5218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5218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5218D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5218D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5218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5218D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5218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5218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5218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5218D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5218D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5218D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5218D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5218D" w:rsidP="003D7AD0">
            <w:pPr>
              <w:ind w:firstLine="0"/>
              <w:jc w:val="center"/>
            </w:pPr>
            <w:r w:rsidRPr="00E5218D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763 911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521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6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18D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5218D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CEDB2ED-8359-48E7-9754-EA5F2184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2025-12-22T14:44:00Z</dcterms:created>
  <dcterms:modified xsi:type="dcterms:W3CDTF">2025-12-22T14:45:00Z</dcterms:modified>
</cp:coreProperties>
</file>