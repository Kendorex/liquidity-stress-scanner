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22026011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219C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219C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219C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219C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219C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219C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219C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219C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219C3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219C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219C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219C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219C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219C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219C3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219C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219C3" w:rsidP="003D7AD0">
            <w:pPr>
              <w:ind w:firstLine="0"/>
              <w:jc w:val="center"/>
            </w:pPr>
            <w:r w:rsidRPr="00D219C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514 367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219C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9C3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219C3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E4AC9FF-40A2-470D-AE5D-A7A7E73C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2026-01-27T16:07:00Z</dcterms:created>
  <dcterms:modified xsi:type="dcterms:W3CDTF">2026-01-27T16:07:00Z</dcterms:modified>
</cp:coreProperties>
</file>