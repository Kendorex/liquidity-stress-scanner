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E713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E713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E713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E713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E713B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E713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E713B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E713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E713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E713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E713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E713B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E713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E713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AE713B" w:rsidP="003D7AD0">
            <w:pPr>
              <w:ind w:firstLine="0"/>
              <w:jc w:val="center"/>
            </w:pPr>
            <w:r w:rsidRPr="00AE713B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277 000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E713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E713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E713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E713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13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AE713B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8AD31CC-466A-40F8-A48D-FAB4AA20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2025-11-25T09:14:00Z</dcterms:created>
  <dcterms:modified xsi:type="dcterms:W3CDTF">2025-11-25T09:15:00Z</dcterms:modified>
</cp:coreProperties>
</file>