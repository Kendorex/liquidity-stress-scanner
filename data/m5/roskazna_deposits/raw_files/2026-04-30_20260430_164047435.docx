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C4ED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C4ED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C4ED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C4ED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C4ED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C4ED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C4ED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C4ED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C4ED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C4ED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C4ED9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C4ED9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C4ED9" w:rsidP="00A27604">
            <w:pPr>
              <w:ind w:hanging="11"/>
              <w:jc w:val="center"/>
              <w:rPr>
                <w:lang w:val="en-US"/>
              </w:rPr>
            </w:pPr>
            <w:r>
              <w:t>10:40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C4ED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C4ED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C4ED9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C4ED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C4ED9" w:rsidP="003D7AD0">
            <w:pPr>
              <w:ind w:firstLine="0"/>
              <w:jc w:val="center"/>
            </w:pPr>
            <w:r w:rsidRPr="00CC4ED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634 000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C4E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C4ED9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C4ED9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C4ED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ED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C4ED9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A589C26-AF7E-48D3-B12F-80D4A9B6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2026-04-30T12:17:00Z</dcterms:created>
  <dcterms:modified xsi:type="dcterms:W3CDTF">2026-04-30T12:17:00Z</dcterms:modified>
</cp:coreProperties>
</file>