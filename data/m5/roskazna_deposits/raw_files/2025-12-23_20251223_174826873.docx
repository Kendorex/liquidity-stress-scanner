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3119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23.12.2025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3119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22025445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3119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3119D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3119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498 000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3119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119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119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3119D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3119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3119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3119D7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3119D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3119D7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3119D7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3119D7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3119D7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3119D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3119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3119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3119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3119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3119D7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3119D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3119D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3119D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3119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3119D7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3119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3119D7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3119D7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3119D7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3119D7" w:rsidP="003D7AD0">
            <w:pPr>
              <w:ind w:firstLine="0"/>
              <w:jc w:val="center"/>
            </w:pPr>
            <w:r w:rsidRPr="003119D7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3119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119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874 295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119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119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119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15,30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119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119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15,31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3119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3119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8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19D7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119D7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96C7D33-0E46-454A-835C-32D72A245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4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2025-12-23T13:41:00Z</dcterms:created>
  <dcterms:modified xsi:type="dcterms:W3CDTF">2025-12-23T13:45:00Z</dcterms:modified>
</cp:coreProperties>
</file>