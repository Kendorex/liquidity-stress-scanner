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27.05.2021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22021038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28.05.2021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11.06.2021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D5EE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D5EE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D5EE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D5EE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D5EEC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FD5EE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FD5EEC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FD5E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D5EEC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  <w:rsid w:val="00FD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8C7794-6B1C-45D7-9432-40B2BF91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2025-12-25T14:50:00Z</dcterms:created>
  <dcterms:modified xsi:type="dcterms:W3CDTF">2025-12-25T14:51:00Z</dcterms:modified>
</cp:coreProperties>
</file>