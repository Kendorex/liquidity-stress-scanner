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15.07.2021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22021052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16.07.2021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30.07.2021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E67D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E67D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E67D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E67D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E67D0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2E67D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2E67D0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5,51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436 000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5,51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5,51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2E67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67D0"/>
    <w:rsid w:val="000529E5"/>
    <w:rsid w:val="000C0CCB"/>
    <w:rsid w:val="0011116A"/>
    <w:rsid w:val="001C4AC6"/>
    <w:rsid w:val="001D6A57"/>
    <w:rsid w:val="001D6AEA"/>
    <w:rsid w:val="002E67D0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66356-4E89-4354-B24D-E5A79B02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2025-12-24T14:51:00Z</dcterms:created>
  <dcterms:modified xsi:type="dcterms:W3CDTF">2025-12-24T14:52:00Z</dcterms:modified>
</cp:coreProperties>
</file>