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33E3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33E3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33E3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33E3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33E3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33E3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33E3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33E3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18:42**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33E3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33E3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33E3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33E3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18:42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33E3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18:42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33E3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33E31" w:rsidP="00A84BB5">
            <w:pPr>
              <w:ind w:firstLine="0"/>
              <w:jc w:val="center"/>
            </w:pPr>
            <w:r>
              <w:t>с 19:10 по 19:20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33E3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33E31" w:rsidP="003D7AD0">
            <w:pPr>
              <w:ind w:firstLine="0"/>
              <w:jc w:val="center"/>
            </w:pPr>
            <w:r w:rsidRPr="00854A4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33E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3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33E31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54A49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0DD1D10-BB93-4E2C-ABAE-44F01507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2</cp:revision>
  <dcterms:created xsi:type="dcterms:W3CDTF">2025-12-26T16:19:00Z</dcterms:created>
  <dcterms:modified xsi:type="dcterms:W3CDTF">2025-12-26T16:19:00Z</dcterms:modified>
</cp:coreProperties>
</file>