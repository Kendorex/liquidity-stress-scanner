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24B6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24B6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24B6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24B6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24B60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24B60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24B6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24B6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24B6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24B6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24B60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24B60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24B60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24B6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24B6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24B60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24B6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24B60" w:rsidP="003D7AD0">
            <w:pPr>
              <w:ind w:firstLine="0"/>
              <w:jc w:val="center"/>
            </w:pPr>
            <w:r w:rsidRPr="00224B6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24B6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24B6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24B60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24B6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B6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24B60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2739D9-CC11-490F-8369-7BA763AB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2025-12-26T13:53:00Z</dcterms:created>
  <dcterms:modified xsi:type="dcterms:W3CDTF">2025-12-26T13:53:00Z</dcterms:modified>
</cp:coreProperties>
</file>