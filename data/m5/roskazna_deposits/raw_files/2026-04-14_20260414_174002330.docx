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E3EC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E3EC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E3EC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E3EC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E3EC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E3EC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E3EC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E3EC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E3ECA">
        <w:trPr>
          <w:trHeight w:val="777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E3ECA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E3E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E3E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E3E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E3EC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E3EC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E3ECA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E3EC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E3ECA" w:rsidP="003D7AD0">
            <w:pPr>
              <w:ind w:firstLine="0"/>
              <w:jc w:val="center"/>
            </w:pPr>
            <w:r w:rsidRPr="006E3EC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14,34</w:t>
            </w:r>
          </w:p>
        </w:tc>
      </w:tr>
      <w:tr w:rsidR="00BE0679" w:rsidTr="006E3ECA">
        <w:trPr>
          <w:trHeight w:val="916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E3E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EC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6E3EC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763EEE-072A-4042-A41F-E6C2761A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2026-04-14T08:10:00Z</dcterms:created>
  <dcterms:modified xsi:type="dcterms:W3CDTF">2026-04-14T08:11:00Z</dcterms:modified>
</cp:coreProperties>
</file>