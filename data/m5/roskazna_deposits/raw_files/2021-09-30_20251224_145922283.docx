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30.09.2021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22021075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01.10.2021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15.10.2021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77EEE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6,43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77EEE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77EEE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77EEE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77EEE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077EEE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077EEE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6,43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305 455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6,49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6,43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6,62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077EE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77EEE"/>
    <w:rsid w:val="000529E5"/>
    <w:rsid w:val="00077EEE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5B9753-3344-4130-8A23-98E59117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2025-12-24T11:58:00Z</dcterms:created>
  <dcterms:modified xsi:type="dcterms:W3CDTF">2025-12-24T11:58:00Z</dcterms:modified>
</cp:coreProperties>
</file>