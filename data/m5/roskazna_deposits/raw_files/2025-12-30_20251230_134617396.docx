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30.12.2025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22025462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364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29.12.2026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9C62D2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9C62D2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9C62D2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9C62D2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9C62D2" w:rsidP="00605D85">
            <w:pPr>
              <w:ind w:firstLine="0"/>
              <w:jc w:val="center"/>
            </w:pPr>
            <w:r>
              <w:t>Пополняемый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9C62D2" w:rsidP="00605D85">
            <w:pPr>
              <w:ind w:firstLine="0"/>
              <w:jc w:val="center"/>
            </w:pPr>
            <w: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9C62D2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9C62D2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9C62D2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10:30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10:30***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9C62D2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9C62D2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9C62D2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9C62D2" w:rsidP="00A27604">
            <w:pPr>
              <w:ind w:hanging="11"/>
              <w:jc w:val="center"/>
              <w:rPr>
                <w:lang w:val="en-US"/>
              </w:rPr>
            </w:pPr>
            <w:r>
              <w:t>10:40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9C62D2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9C62D2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9C62D2" w:rsidP="00A84BB5">
            <w:pPr>
              <w:ind w:firstLine="0"/>
              <w:jc w:val="center"/>
            </w:pPr>
            <w:r>
              <w:t>с 11:20 по 11:40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9C62D2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9C62D2" w:rsidP="003D7AD0">
            <w:pPr>
              <w:ind w:firstLine="0"/>
              <w:jc w:val="center"/>
            </w:pPr>
            <w:r w:rsidRPr="009C62D2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9C62D2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9C62D2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9C62D2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2D2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9C62D2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1BCC221-73B9-4AFE-BD7D-38CD77D3D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2025-12-30T08:23:00Z</dcterms:created>
  <dcterms:modified xsi:type="dcterms:W3CDTF">2025-12-30T08:23:00Z</dcterms:modified>
</cp:coreProperties>
</file>