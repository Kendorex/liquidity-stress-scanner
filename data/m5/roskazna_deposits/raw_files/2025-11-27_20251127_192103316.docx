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bookmarkStart w:id="0" w:name="_GoBack"/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27.11.2025</w:t>
            </w:r>
          </w:p>
        </w:tc>
      </w:tr>
      <w:bookmarkEnd w:id="0"/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22025390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27.11.2025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01.12.2025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5B22CA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5B22CA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5B22CA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5B22CA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5B22CA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5B22CA" w:rsidP="00605D85">
            <w:pPr>
              <w:ind w:firstLine="0"/>
              <w:jc w:val="center"/>
            </w:pPr>
            <w:r>
              <w:t>2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5B22CA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09:35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09:40**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5B22CA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lastRenderedPageBreak/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5B22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5B22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5B22CA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Направление кредитным организациям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5B22CA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A84BB5" w:rsidP="00A84BB5">
            <w:pPr>
              <w:ind w:firstLine="0"/>
              <w:jc w:val="center"/>
            </w:pPr>
            <w:r w:rsidRPr="00A84BB5">
              <w:t>Получение от кредитных организаций акцепта оферты на заключение договоров банковского депозита:</w:t>
            </w:r>
          </w:p>
        </w:tc>
        <w:tc>
          <w:tcPr>
            <w:tcW w:w="2879" w:type="dxa"/>
            <w:vAlign w:val="center"/>
          </w:tcPr>
          <w:p w:rsidR="00A84BB5" w:rsidRPr="00A84BB5" w:rsidRDefault="005B22CA" w:rsidP="00A84BB5">
            <w:pPr>
              <w:ind w:firstLine="0"/>
              <w:jc w:val="center"/>
            </w:pPr>
            <w:r>
              <w:t>с 11:00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315D5" w:rsidP="008E0D7A">
            <w:pPr>
              <w:ind w:firstLine="0"/>
              <w:jc w:val="center"/>
            </w:pPr>
            <w:r w:rsidRPr="000315D5">
              <w:t>Время перечисления депозита</w:t>
            </w:r>
          </w:p>
        </w:tc>
        <w:tc>
          <w:tcPr>
            <w:tcW w:w="2879" w:type="dxa"/>
            <w:vAlign w:val="center"/>
          </w:tcPr>
          <w:p w:rsidR="00BE0679" w:rsidRPr="000C6A1B" w:rsidRDefault="005B22CA" w:rsidP="003D7AD0">
            <w:pPr>
              <w:ind w:firstLine="0"/>
              <w:jc w:val="center"/>
            </w:pPr>
            <w:r w:rsidRPr="005B22CA">
              <w:t>В соответствии с требованиями п. 63 и п. 64 Приказа Федерального казначейства от 27.04.2023 г. № 10н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220 544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5B22CA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lastRenderedPageBreak/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2CA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B22CA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A0BCD88-DBC1-4389-950F-F22BB0B1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2025-11-27T13:20:00Z</dcterms:created>
  <dcterms:modified xsi:type="dcterms:W3CDTF">2025-11-27T13:21:00Z</dcterms:modified>
</cp:coreProperties>
</file>