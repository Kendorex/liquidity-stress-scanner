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35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22.12.2025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335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22025442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335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33545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335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335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35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35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33545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335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335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335457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33545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335457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335457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33545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33545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33545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335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335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335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335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335457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33545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33545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335457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335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33545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335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33545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335457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33545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335457" w:rsidP="003D7AD0">
            <w:pPr>
              <w:ind w:firstLine="0"/>
              <w:jc w:val="center"/>
            </w:pPr>
            <w:r w:rsidRPr="0033545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335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35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1 405 356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35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35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35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35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35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335457" w:rsidRPr="00F242EB" w:rsidRDefault="00335457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335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33545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457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35457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8F3E150-6536-46B9-93B2-43E91C895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2025-12-22T14:43:00Z</dcterms:created>
  <dcterms:modified xsi:type="dcterms:W3CDTF">2025-12-22T14:44:00Z</dcterms:modified>
</cp:coreProperties>
</file>