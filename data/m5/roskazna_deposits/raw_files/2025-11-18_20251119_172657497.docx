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452C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18.11.2025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452C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22025377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452C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452C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452C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452C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452C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452C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452C6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452C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452C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452C6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452C6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452C6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452C6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452C6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452C6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452C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452C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452C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452C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15:40***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452C6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452C6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452C6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452C6" w:rsidP="00A27604">
            <w:pPr>
              <w:ind w:hanging="11"/>
              <w:jc w:val="center"/>
              <w:rPr>
                <w:lang w:val="en-US"/>
              </w:rPr>
            </w:pPr>
            <w:r>
              <w:t>16:10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452C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452C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6452C6" w:rsidP="00A84BB5">
            <w:pPr>
              <w:ind w:firstLine="0"/>
              <w:jc w:val="center"/>
            </w:pPr>
            <w:r>
              <w:t>с 16:30 по 17:20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6452C6" w:rsidP="00A84BB5">
            <w:pPr>
              <w:ind w:firstLine="0"/>
              <w:jc w:val="center"/>
            </w:pPr>
            <w:r>
              <w:t>с 16:30 по 17:20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6452C6" w:rsidP="003D7AD0">
            <w:pPr>
              <w:ind w:firstLine="0"/>
              <w:jc w:val="center"/>
            </w:pPr>
            <w:r w:rsidRPr="006452C6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452C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452C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215 428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452C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452C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452C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452C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452C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6452C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452C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6452C6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6452C6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6452C6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52C6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452C6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688BEB9-6849-47BC-9859-61BFF739F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2025-11-18T14:08:00Z</dcterms:created>
  <dcterms:modified xsi:type="dcterms:W3CDTF">2025-11-18T14:09:00Z</dcterms:modified>
</cp:coreProperties>
</file>