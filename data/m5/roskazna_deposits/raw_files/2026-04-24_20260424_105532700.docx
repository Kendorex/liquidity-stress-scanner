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D06B5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24.04.2026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D06B5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22026117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D06B5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D06B59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D06B5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D06B5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06B5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24.04.2026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06B5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04.05.2026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D06B59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D06B5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D06B59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D06B59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D06B59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D06B59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D06B59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D06B59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D06B59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D06B59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D06B5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D06B5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D06B5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D06B5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D06B59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D06B59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D06B59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D06B59" w:rsidP="00A27604">
            <w:pPr>
              <w:ind w:hanging="11"/>
              <w:jc w:val="center"/>
              <w:rPr>
                <w:lang w:val="en-US"/>
              </w:rPr>
            </w:pPr>
            <w:r>
              <w:t>10:20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D06B5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D06B59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D06B5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D06B59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D06B59" w:rsidP="00A84BB5">
            <w:pPr>
              <w:ind w:firstLine="0"/>
              <w:jc w:val="center"/>
            </w:pPr>
            <w:r>
              <w:t>с 11:00 по 11:20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D06B59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D06B59" w:rsidP="003D7AD0">
            <w:pPr>
              <w:ind w:firstLine="0"/>
              <w:jc w:val="center"/>
            </w:pPr>
            <w:r w:rsidRPr="00D06B59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D06B5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06B5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06B5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06B5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06B5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06B5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0,30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06B5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D06B59" w:rsidRPr="00F242EB" w:rsidRDefault="00D06B59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D06B5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D06B59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D06B59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D06B59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D06B59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6B59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06B59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990BBD9-B599-47CF-9E6C-40F495FA2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2026-04-24T07:53:00Z</dcterms:created>
  <dcterms:modified xsi:type="dcterms:W3CDTF">2026-04-24T07:54:00Z</dcterms:modified>
</cp:coreProperties>
</file>