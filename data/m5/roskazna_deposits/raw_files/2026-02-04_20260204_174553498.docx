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75C8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75C8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75C8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75C8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75C8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75C8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75C8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75C8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75C8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75C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75C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75C8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75C8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75C8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75C87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75C8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75C87" w:rsidP="003D7AD0">
            <w:pPr>
              <w:ind w:firstLine="0"/>
              <w:jc w:val="center"/>
            </w:pPr>
            <w:r w:rsidRPr="00375C8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725 590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15,41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75C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C8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75C8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83C2399-F51F-4E47-865A-3457059B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2026-02-04T14:44:00Z</dcterms:created>
  <dcterms:modified xsi:type="dcterms:W3CDTF">2026-02-04T14:45:00Z</dcterms:modified>
</cp:coreProperties>
</file>