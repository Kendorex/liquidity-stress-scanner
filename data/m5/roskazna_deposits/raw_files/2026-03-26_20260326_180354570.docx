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9871C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26.03.2026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9871C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22026074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9871C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9871C0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9871C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9871C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9871C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26.03.2026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9871C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09.04.2026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9871C0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9871C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9871C0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9871C0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9871C0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9871C0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9871C0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9871C0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9871C0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9871C0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9871C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9871C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17:30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17:40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9871C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17:30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17:35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9871C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17:35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17:40***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9871C0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9871C0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9871C0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9871C0" w:rsidP="00A27604">
            <w:pPr>
              <w:ind w:hanging="11"/>
              <w:jc w:val="center"/>
              <w:rPr>
                <w:lang w:val="en-US"/>
              </w:rPr>
            </w:pPr>
            <w:r>
              <w:t>17:50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9871C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17:50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18:10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9871C0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9871C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17:50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18:20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9871C0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9871C0" w:rsidP="00A84BB5">
            <w:pPr>
              <w:ind w:firstLine="0"/>
              <w:jc w:val="center"/>
            </w:pPr>
            <w:r>
              <w:t>с 18:20 по 18:30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9871C0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9871C0" w:rsidP="003D7AD0">
            <w:pPr>
              <w:ind w:firstLine="0"/>
              <w:jc w:val="center"/>
            </w:pPr>
            <w:r w:rsidRPr="009871C0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9871C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9871C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230 000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9871C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9871C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9871C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9871C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9871C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0,12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  <w:p w:rsidR="009871C0" w:rsidRPr="00F242EB" w:rsidRDefault="009871C0" w:rsidP="008F44A4">
            <w:pPr>
              <w:ind w:firstLine="0"/>
              <w:jc w:val="center"/>
            </w:pP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9871C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9871C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9871C0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9871C0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9871C0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71C0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871C0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DA8E9E6A-EBDC-4D77-BA03-921DD6DB7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1</TotalTime>
  <Pages>3</Pages>
  <Words>675</Words>
  <Characters>3851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4517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2026-03-26T15:01:00Z</dcterms:created>
  <dcterms:modified xsi:type="dcterms:W3CDTF">2026-03-26T15:02:00Z</dcterms:modified>
</cp:coreProperties>
</file>